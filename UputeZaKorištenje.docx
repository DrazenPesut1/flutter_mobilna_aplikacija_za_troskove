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3DE54" w14:textId="21D521CD" w:rsidR="007567C8" w:rsidRDefault="007567C8" w:rsidP="003F15F9">
      <w:pPr>
        <w:pStyle w:val="Title"/>
        <w:jc w:val="right"/>
        <w:rPr>
          <w:rFonts w:cs="Arial"/>
          <w:sz w:val="24"/>
          <w:szCs w:val="24"/>
          <w:lang w:val="hr-HR"/>
        </w:rPr>
      </w:pPr>
      <w:bookmarkStart w:id="0" w:name="_Toc179183548"/>
    </w:p>
    <w:p w14:paraId="0C4DCA6C" w14:textId="77777777" w:rsidR="00117619" w:rsidRDefault="00117619" w:rsidP="00A50908">
      <w:pPr>
        <w:rPr>
          <w:rFonts w:ascii="Arial" w:hAnsi="Arial" w:cs="Arial"/>
          <w:sz w:val="24"/>
          <w:szCs w:val="24"/>
          <w:lang w:val="hr-HR"/>
        </w:rPr>
      </w:pPr>
    </w:p>
    <w:p w14:paraId="09EF3CBC" w14:textId="77777777" w:rsidR="00117619" w:rsidRDefault="00117619" w:rsidP="00A50908">
      <w:pPr>
        <w:rPr>
          <w:rFonts w:ascii="Arial" w:hAnsi="Arial" w:cs="Arial"/>
          <w:sz w:val="24"/>
          <w:szCs w:val="24"/>
          <w:lang w:val="hr-HR"/>
        </w:rPr>
      </w:pPr>
    </w:p>
    <w:p w14:paraId="09CFC733" w14:textId="37A1238B" w:rsidR="001C0782" w:rsidRPr="001C0782" w:rsidRDefault="001C0782" w:rsidP="003F15F9">
      <w:pPr>
        <w:pStyle w:val="Heading1"/>
        <w:numPr>
          <w:ilvl w:val="0"/>
          <w:numId w:val="0"/>
        </w:numPr>
        <w:rPr>
          <w:lang w:val="hr-HR"/>
        </w:rPr>
      </w:pPr>
      <w:r>
        <w:rPr>
          <w:lang w:val="hr-HR"/>
        </w:rPr>
        <w:t>Upute za korištenje</w:t>
      </w:r>
    </w:p>
    <w:p w14:paraId="2B45FB1C" w14:textId="77777777" w:rsidR="001C0782" w:rsidRDefault="001C0782" w:rsidP="00A50908">
      <w:pPr>
        <w:rPr>
          <w:rFonts w:ascii="Arial" w:hAnsi="Arial" w:cs="Arial"/>
          <w:sz w:val="24"/>
          <w:szCs w:val="24"/>
          <w:lang w:val="hr-HR"/>
        </w:rPr>
      </w:pPr>
    </w:p>
    <w:bookmarkEnd w:id="0"/>
    <w:p w14:paraId="5A5B9897" w14:textId="476BAE17" w:rsidR="008D34B7" w:rsidRPr="008D34B7" w:rsidRDefault="008D34B7" w:rsidP="00352484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 xml:space="preserve">Pokretanjem aplikacije korisniku je prikazana stranica s pozdravnim tekstom. Pritiskom na gumb „Start“ otvara se </w:t>
      </w:r>
      <w:r w:rsidR="00D0351A">
        <w:rPr>
          <w:rFonts w:ascii="Arial" w:hAnsi="Arial" w:cs="Arial"/>
          <w:sz w:val="24"/>
          <w:szCs w:val="24"/>
          <w:lang w:val="hr-HR"/>
        </w:rPr>
        <w:t>uvodna</w:t>
      </w:r>
      <w:r>
        <w:rPr>
          <w:rFonts w:ascii="Arial" w:hAnsi="Arial" w:cs="Arial"/>
          <w:sz w:val="24"/>
          <w:szCs w:val="24"/>
          <w:lang w:val="hr-HR"/>
        </w:rPr>
        <w:t xml:space="preserve"> stranica aplikacije. </w:t>
      </w:r>
    </w:p>
    <w:p w14:paraId="614EC814" w14:textId="4D3B18DE" w:rsidR="00D16542" w:rsidRDefault="00D16542" w:rsidP="003F15F9">
      <w:pPr>
        <w:pStyle w:val="BodyText"/>
        <w:ind w:left="0"/>
        <w:rPr>
          <w:rFonts w:ascii="Arial" w:hAnsi="Arial" w:cs="Arial"/>
          <w:sz w:val="24"/>
          <w:szCs w:val="24"/>
          <w:lang w:val="hr-HR"/>
        </w:rPr>
      </w:pPr>
    </w:p>
    <w:p w14:paraId="144386B2" w14:textId="705D050C" w:rsidR="00D16542" w:rsidRDefault="00D20CEC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ab/>
      </w:r>
      <w:r>
        <w:rPr>
          <w:rFonts w:ascii="Arial" w:hAnsi="Arial" w:cs="Arial"/>
          <w:sz w:val="24"/>
          <w:szCs w:val="24"/>
          <w:lang w:val="hr-HR"/>
        </w:rPr>
        <w:tab/>
      </w:r>
      <w:r>
        <w:rPr>
          <w:rFonts w:ascii="Arial" w:hAnsi="Arial" w:cs="Arial"/>
          <w:sz w:val="24"/>
          <w:szCs w:val="24"/>
          <w:lang w:val="hr-HR"/>
        </w:rPr>
        <w:tab/>
      </w:r>
      <w:r w:rsidR="001C0782">
        <w:rPr>
          <w:rFonts w:ascii="Arial" w:hAnsi="Arial" w:cs="Arial"/>
          <w:sz w:val="24"/>
          <w:szCs w:val="24"/>
          <w:lang w:val="hr-HR"/>
        </w:rPr>
        <w:tab/>
      </w:r>
      <w:r w:rsidR="001C0782">
        <w:rPr>
          <w:rFonts w:ascii="Arial" w:hAnsi="Arial" w:cs="Arial"/>
          <w:sz w:val="24"/>
          <w:szCs w:val="24"/>
          <w:lang w:val="hr-HR"/>
        </w:rPr>
        <w:tab/>
      </w:r>
      <w:r w:rsidR="001C0782">
        <w:rPr>
          <w:rFonts w:ascii="Arial" w:hAnsi="Arial" w:cs="Arial"/>
          <w:sz w:val="24"/>
          <w:szCs w:val="24"/>
          <w:lang w:val="hr-HR"/>
        </w:rPr>
        <w:tab/>
      </w:r>
      <w:r w:rsidR="001C0782">
        <w:rPr>
          <w:rFonts w:ascii="Arial" w:hAnsi="Arial" w:cs="Arial"/>
          <w:sz w:val="24"/>
          <w:szCs w:val="24"/>
          <w:lang w:val="hr-HR"/>
        </w:rPr>
        <w:tab/>
      </w:r>
      <w:r w:rsidR="001C0782">
        <w:rPr>
          <w:rFonts w:ascii="Arial" w:hAnsi="Arial" w:cs="Arial"/>
          <w:sz w:val="24"/>
          <w:szCs w:val="24"/>
          <w:lang w:val="hr-HR"/>
        </w:rPr>
        <w:tab/>
      </w:r>
      <w:r w:rsidR="001C0782">
        <w:rPr>
          <w:rFonts w:ascii="Arial" w:hAnsi="Arial" w:cs="Arial"/>
          <w:sz w:val="24"/>
          <w:szCs w:val="24"/>
          <w:lang w:val="hr-HR"/>
        </w:rPr>
        <w:tab/>
      </w:r>
    </w:p>
    <w:p w14:paraId="10BFC827" w14:textId="6F35CB9F" w:rsidR="00D16542" w:rsidRDefault="001C078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58240" behindDoc="1" locked="0" layoutInCell="1" allowOverlap="1" wp14:anchorId="2999BBB6" wp14:editId="5FF8B0CF">
            <wp:simplePos x="0" y="0"/>
            <wp:positionH relativeFrom="margin">
              <wp:posOffset>1695450</wp:posOffset>
            </wp:positionH>
            <wp:positionV relativeFrom="page">
              <wp:posOffset>2668270</wp:posOffset>
            </wp:positionV>
            <wp:extent cx="2588260" cy="5748655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211554401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44015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42B8F" w14:textId="7A82CF38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69B2C30E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2117DE81" w14:textId="21BA2925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78E853B7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8B9BBE4" w14:textId="0A2D5D7B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46510E7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9BCB24F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FFEEF7B" w14:textId="6339EF6A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3B5B73F2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31E6D314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F675957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A419A5B" w14:textId="73461DD3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72D5F6A" w14:textId="657101C5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8B127F9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64BAD2EB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0E96B5B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3EA47AD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892276F" w14:textId="777020A4" w:rsidR="00D16542" w:rsidRDefault="00D16542" w:rsidP="00D16542">
      <w:pPr>
        <w:pStyle w:val="BodyText"/>
        <w:ind w:left="0"/>
        <w:rPr>
          <w:rFonts w:ascii="Arial" w:hAnsi="Arial" w:cs="Arial"/>
          <w:sz w:val="24"/>
          <w:szCs w:val="24"/>
          <w:lang w:val="hr-HR"/>
        </w:rPr>
      </w:pPr>
    </w:p>
    <w:p w14:paraId="4EEAF056" w14:textId="6C169688" w:rsidR="00D16542" w:rsidRDefault="00D16542" w:rsidP="00D16542">
      <w:pPr>
        <w:pStyle w:val="BodyText"/>
        <w:ind w:left="0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ab/>
      </w:r>
      <w:r>
        <w:rPr>
          <w:rFonts w:ascii="Arial" w:hAnsi="Arial" w:cs="Arial"/>
          <w:sz w:val="24"/>
          <w:szCs w:val="24"/>
          <w:lang w:val="hr-HR"/>
        </w:rPr>
        <w:tab/>
      </w:r>
      <w:r>
        <w:rPr>
          <w:rFonts w:ascii="Arial" w:hAnsi="Arial" w:cs="Arial"/>
          <w:sz w:val="24"/>
          <w:szCs w:val="24"/>
          <w:lang w:val="hr-HR"/>
        </w:rPr>
        <w:tab/>
      </w:r>
    </w:p>
    <w:p w14:paraId="04DA140A" w14:textId="4A7EBB18" w:rsidR="00577969" w:rsidRDefault="00577969" w:rsidP="00D16542">
      <w:pPr>
        <w:pStyle w:val="BodyText"/>
        <w:ind w:left="0"/>
        <w:rPr>
          <w:rFonts w:ascii="Arial" w:hAnsi="Arial" w:cs="Arial"/>
          <w:sz w:val="24"/>
          <w:szCs w:val="24"/>
          <w:lang w:val="hr-HR"/>
        </w:rPr>
      </w:pPr>
    </w:p>
    <w:p w14:paraId="14708CF4" w14:textId="5EB5E036" w:rsidR="00577969" w:rsidRDefault="001C0782" w:rsidP="00D16542">
      <w:pPr>
        <w:pStyle w:val="BodyText"/>
        <w:ind w:left="0"/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562A71" wp14:editId="1284E4FD">
                <wp:simplePos x="0" y="0"/>
                <wp:positionH relativeFrom="column">
                  <wp:posOffset>1924050</wp:posOffset>
                </wp:positionH>
                <wp:positionV relativeFrom="paragraph">
                  <wp:posOffset>18415</wp:posOffset>
                </wp:positionV>
                <wp:extent cx="2247900" cy="635"/>
                <wp:effectExtent l="0" t="0" r="0" b="0"/>
                <wp:wrapSquare wrapText="bothSides"/>
                <wp:docPr id="6686200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4764E" w14:textId="2A89D27A" w:rsidR="00D16542" w:rsidRPr="00D16542" w:rsidRDefault="00D16542" w:rsidP="00D16542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D16542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D16542">
                              <w:rPr>
                                <w:sz w:val="20"/>
                                <w:szCs w:val="20"/>
                              </w:rPr>
                              <w:t xml:space="preserve"> Uvodna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562A7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1.5pt;margin-top:1.45pt;width:17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OH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n83YdPU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" stroked="f">
                <v:textbox style="mso-fit-shape-to-text:t" inset="0,0,0,0">
                  <w:txbxContent>
                    <w:p w14:paraId="5294764E" w14:textId="2A89D27A" w:rsidR="00D16542" w:rsidRPr="00D16542" w:rsidRDefault="00D16542" w:rsidP="00D16542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D16542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</w:t>
                      </w:r>
                      <w:r w:rsidR="001C0782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D16542">
                        <w:rPr>
                          <w:sz w:val="20"/>
                          <w:szCs w:val="20"/>
                        </w:rPr>
                        <w:t xml:space="preserve"> Uvodna stranica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48B02" w14:textId="77777777" w:rsidR="00577969" w:rsidRDefault="00577969" w:rsidP="00D16542">
      <w:pPr>
        <w:pStyle w:val="BodyText"/>
        <w:ind w:left="0"/>
        <w:rPr>
          <w:rFonts w:ascii="Arial" w:hAnsi="Arial" w:cs="Arial"/>
          <w:sz w:val="24"/>
          <w:szCs w:val="24"/>
          <w:lang w:val="hr-HR"/>
        </w:rPr>
      </w:pPr>
    </w:p>
    <w:p w14:paraId="7F8BE283" w14:textId="3CDC2357" w:rsidR="00D16542" w:rsidRPr="00D16542" w:rsidRDefault="00D16542" w:rsidP="00D16542">
      <w:pPr>
        <w:pStyle w:val="BodyText"/>
        <w:ind w:left="0"/>
        <w:rPr>
          <w:rFonts w:ascii="Arial" w:hAnsi="Arial" w:cs="Arial"/>
          <w:i/>
          <w:iCs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lastRenderedPageBreak/>
        <w:t>Na početnoj stranici u gornjem lijevom kutu nalazi se ukupno stanje svih financijskih računa, gumb za biranje prikaza troškova ili prihoda, 4 gumba za osnovne operacije te prikaz troškova/prihoda po kategorijama. Za obavljanje operacija korisnik prvo mora dodati financijski račun pritiskom na gumb „Accounts“ u doljnjoj navig</w:t>
      </w:r>
      <w:r w:rsidR="000C21E9">
        <w:rPr>
          <w:rFonts w:ascii="Arial" w:hAnsi="Arial" w:cs="Arial"/>
          <w:sz w:val="24"/>
          <w:szCs w:val="24"/>
          <w:lang w:val="hr-HR"/>
        </w:rPr>
        <w:t xml:space="preserve">acijskoj traci. </w:t>
      </w:r>
    </w:p>
    <w:p w14:paraId="1ACC00D6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7387634" w14:textId="7ADD3923" w:rsidR="00D16542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61312" behindDoc="1" locked="0" layoutInCell="1" allowOverlap="1" wp14:anchorId="0E5DFDE0" wp14:editId="077FBE1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1256021278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21278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5900E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C8DA3AF" w14:textId="3A2E73ED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1BA7302" w14:textId="57F0C3AA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3ACB7691" w14:textId="6DDDCBA5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7F5B6817" w14:textId="706E02F4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75323F12" w14:textId="770C63BC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608A7F6D" w14:textId="7777777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A0F6362" w14:textId="1FA38507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374D3B7E" w14:textId="57BB455A" w:rsidR="00D16542" w:rsidRDefault="00D1654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BEEDC95" w14:textId="04084621" w:rsidR="00A55A74" w:rsidRDefault="00A55A74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BB38905" w14:textId="3FC77D2F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23565718" w14:textId="7887314F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12D9C42" w14:textId="3AE7CC6F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0725D59" w14:textId="0DC91947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01CD653" w14:textId="4E0B5BE8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CD2245A" w14:textId="72BDF076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30841EDD" w14:textId="5969AD07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D239516" w14:textId="18332FE5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875F429" w14:textId="424DAC3F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85E79A6" w14:textId="30553D4E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7C1B36A2" w14:textId="5BC98281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7DCCF21" w14:textId="394253D7" w:rsidR="00577969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53950BC" w14:textId="5CA068C7" w:rsidR="00577969" w:rsidRDefault="00240352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49F68F0" wp14:editId="2ACA7D0C">
                <wp:simplePos x="0" y="0"/>
                <wp:positionH relativeFrom="margin">
                  <wp:posOffset>1905000</wp:posOffset>
                </wp:positionH>
                <wp:positionV relativeFrom="paragraph">
                  <wp:posOffset>104775</wp:posOffset>
                </wp:positionV>
                <wp:extent cx="2263775" cy="635"/>
                <wp:effectExtent l="0" t="0" r="3175" b="0"/>
                <wp:wrapTight wrapText="bothSides">
                  <wp:wrapPolygon edited="0">
                    <wp:start x="0" y="0"/>
                    <wp:lineTo x="0" y="19591"/>
                    <wp:lineTo x="21449" y="19591"/>
                    <wp:lineTo x="21449" y="0"/>
                    <wp:lineTo x="0" y="0"/>
                  </wp:wrapPolygon>
                </wp:wrapTight>
                <wp:docPr id="1412204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38309" w14:textId="27F77F55" w:rsidR="0025707F" w:rsidRPr="0025707F" w:rsidRDefault="0025707F" w:rsidP="0025707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25707F">
                              <w:rPr>
                                <w:sz w:val="20"/>
                                <w:szCs w:val="20"/>
                              </w:rPr>
                              <w:t>Slika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5707F">
                              <w:rPr>
                                <w:sz w:val="20"/>
                                <w:szCs w:val="20"/>
                              </w:rPr>
                              <w:t>. Početna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F68F0" id="_x0000_s1027" type="#_x0000_t202" style="position:absolute;left:0;text-align:left;margin-left:150pt;margin-top:8.25pt;width:178.25pt;height:.05pt;z-index:-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nrGQ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pdHZzd3fLmaTY7OY2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" stroked="f">
                <v:textbox style="mso-fit-shape-to-text:t" inset="0,0,0,0">
                  <w:txbxContent>
                    <w:p w14:paraId="3AE38309" w14:textId="27F77F55" w:rsidR="0025707F" w:rsidRPr="0025707F" w:rsidRDefault="0025707F" w:rsidP="0025707F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25707F">
                        <w:rPr>
                          <w:sz w:val="20"/>
                          <w:szCs w:val="20"/>
                        </w:rPr>
                        <w:t>Slika</w:t>
                      </w:r>
                      <w:r w:rsidR="001C078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F15F9">
                        <w:rPr>
                          <w:sz w:val="20"/>
                          <w:szCs w:val="20"/>
                        </w:rPr>
                        <w:t>2</w:t>
                      </w:r>
                      <w:r w:rsidRPr="0025707F">
                        <w:rPr>
                          <w:sz w:val="20"/>
                          <w:szCs w:val="20"/>
                        </w:rPr>
                        <w:t>. Početna stranica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7D9464F" w14:textId="77777777" w:rsidR="00577969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E730CC5" w14:textId="77777777" w:rsidR="00577969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4354CDB7" w14:textId="77777777" w:rsidR="00577969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FE9D480" w14:textId="77777777" w:rsidR="00577969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2DFC98B8" w14:textId="137AC032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lastRenderedPageBreak/>
        <w:t xml:space="preserve">Korisnik dodaje račune pritiskom na gumb „Add“ u doljnem desnom kutu stranice koji ga usmjerava na stranicu na kojoj unosi podatke. </w:t>
      </w:r>
    </w:p>
    <w:p w14:paraId="4775829A" w14:textId="5F02FD37" w:rsidR="0025707F" w:rsidRDefault="0025707F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27CB2E5F" w14:textId="1B396C98" w:rsidR="0025707F" w:rsidRDefault="0057796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62336" behindDoc="1" locked="0" layoutInCell="1" allowOverlap="1" wp14:anchorId="5294B908" wp14:editId="5FDDCF6B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2146416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82248" w14:textId="77777777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01D82113" w14:textId="5C38B405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60252515" w14:textId="77777777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5959A2AE" w14:textId="3EBC6DC8" w:rsidR="000C21E9" w:rsidRDefault="000C21E9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79FC1D4" w14:textId="77777777" w:rsidR="0025707F" w:rsidRDefault="0025707F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10171F0E" w14:textId="38340DA9" w:rsidR="0025707F" w:rsidRPr="008D34B7" w:rsidRDefault="0025707F" w:rsidP="00A55A74">
      <w:pPr>
        <w:pStyle w:val="BodyText"/>
        <w:rPr>
          <w:rFonts w:ascii="Arial" w:hAnsi="Arial" w:cs="Arial"/>
          <w:sz w:val="24"/>
          <w:szCs w:val="24"/>
          <w:lang w:val="hr-HR"/>
        </w:rPr>
      </w:pPr>
    </w:p>
    <w:p w14:paraId="3AC4554C" w14:textId="532AC4E0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03073F71" w14:textId="3575061A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34D3D37D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2DB35541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61F2C9EC" w14:textId="77777777" w:rsidR="0025707F" w:rsidRPr="0025707F" w:rsidRDefault="0025707F" w:rsidP="0025707F">
      <w:pPr>
        <w:rPr>
          <w:lang w:val="hr-HR"/>
        </w:rPr>
      </w:pPr>
    </w:p>
    <w:p w14:paraId="7B5DB913" w14:textId="77777777" w:rsidR="0025707F" w:rsidRPr="0025707F" w:rsidRDefault="0025707F" w:rsidP="0025707F">
      <w:pPr>
        <w:rPr>
          <w:lang w:val="hr-HR"/>
        </w:rPr>
      </w:pPr>
    </w:p>
    <w:p w14:paraId="5CD28EF9" w14:textId="77777777" w:rsidR="0025707F" w:rsidRPr="0025707F" w:rsidRDefault="0025707F" w:rsidP="0025707F">
      <w:pPr>
        <w:rPr>
          <w:lang w:val="hr-HR"/>
        </w:rPr>
      </w:pPr>
    </w:p>
    <w:p w14:paraId="34619908" w14:textId="77777777" w:rsidR="0025707F" w:rsidRPr="0025707F" w:rsidRDefault="0025707F" w:rsidP="0025707F">
      <w:pPr>
        <w:rPr>
          <w:lang w:val="hr-HR"/>
        </w:rPr>
      </w:pPr>
    </w:p>
    <w:p w14:paraId="5B3A4734" w14:textId="77777777" w:rsidR="0025707F" w:rsidRPr="0025707F" w:rsidRDefault="0025707F" w:rsidP="0025707F">
      <w:pPr>
        <w:rPr>
          <w:lang w:val="hr-HR"/>
        </w:rPr>
      </w:pPr>
    </w:p>
    <w:p w14:paraId="23DF3714" w14:textId="77777777" w:rsidR="0025707F" w:rsidRPr="0025707F" w:rsidRDefault="0025707F" w:rsidP="0025707F">
      <w:pPr>
        <w:rPr>
          <w:lang w:val="hr-HR"/>
        </w:rPr>
      </w:pPr>
    </w:p>
    <w:p w14:paraId="478FD0DF" w14:textId="77777777" w:rsidR="0025707F" w:rsidRPr="0025707F" w:rsidRDefault="0025707F" w:rsidP="0025707F">
      <w:pPr>
        <w:rPr>
          <w:lang w:val="hr-HR"/>
        </w:rPr>
      </w:pPr>
    </w:p>
    <w:p w14:paraId="643E2FFF" w14:textId="77777777" w:rsidR="0025707F" w:rsidRPr="0025707F" w:rsidRDefault="0025707F" w:rsidP="0025707F">
      <w:pPr>
        <w:rPr>
          <w:lang w:val="hr-HR"/>
        </w:rPr>
      </w:pPr>
    </w:p>
    <w:p w14:paraId="42C7EC01" w14:textId="77777777" w:rsidR="0025707F" w:rsidRPr="0025707F" w:rsidRDefault="0025707F" w:rsidP="0025707F">
      <w:pPr>
        <w:rPr>
          <w:lang w:val="hr-HR"/>
        </w:rPr>
      </w:pPr>
    </w:p>
    <w:p w14:paraId="7A88D6F9" w14:textId="77777777" w:rsidR="0025707F" w:rsidRPr="0025707F" w:rsidRDefault="0025707F" w:rsidP="0025707F">
      <w:pPr>
        <w:rPr>
          <w:lang w:val="hr-HR"/>
        </w:rPr>
      </w:pPr>
    </w:p>
    <w:p w14:paraId="56292444" w14:textId="77777777" w:rsidR="0025707F" w:rsidRPr="0025707F" w:rsidRDefault="0025707F" w:rsidP="0025707F">
      <w:pPr>
        <w:rPr>
          <w:lang w:val="hr-HR"/>
        </w:rPr>
      </w:pPr>
    </w:p>
    <w:p w14:paraId="41C6362F" w14:textId="77777777" w:rsidR="0025707F" w:rsidRPr="0025707F" w:rsidRDefault="0025707F" w:rsidP="0025707F">
      <w:pPr>
        <w:rPr>
          <w:lang w:val="hr-HR"/>
        </w:rPr>
      </w:pPr>
    </w:p>
    <w:p w14:paraId="282DAEC9" w14:textId="77777777" w:rsidR="0025707F" w:rsidRPr="0025707F" w:rsidRDefault="0025707F" w:rsidP="0025707F">
      <w:pPr>
        <w:rPr>
          <w:lang w:val="hr-HR"/>
        </w:rPr>
      </w:pPr>
    </w:p>
    <w:p w14:paraId="721B7D86" w14:textId="77777777" w:rsidR="0025707F" w:rsidRPr="0025707F" w:rsidRDefault="0025707F" w:rsidP="0025707F">
      <w:pPr>
        <w:rPr>
          <w:lang w:val="hr-HR"/>
        </w:rPr>
      </w:pPr>
    </w:p>
    <w:p w14:paraId="00DBC8F6" w14:textId="77777777" w:rsidR="0025707F" w:rsidRPr="0025707F" w:rsidRDefault="0025707F" w:rsidP="0025707F">
      <w:pPr>
        <w:rPr>
          <w:lang w:val="hr-HR"/>
        </w:rPr>
      </w:pPr>
    </w:p>
    <w:p w14:paraId="7F871F79" w14:textId="77777777" w:rsidR="0025707F" w:rsidRPr="0025707F" w:rsidRDefault="0025707F" w:rsidP="0025707F">
      <w:pPr>
        <w:rPr>
          <w:lang w:val="hr-HR"/>
        </w:rPr>
      </w:pPr>
    </w:p>
    <w:p w14:paraId="18EE5198" w14:textId="77777777" w:rsidR="0025707F" w:rsidRPr="0025707F" w:rsidRDefault="0025707F" w:rsidP="0025707F">
      <w:pPr>
        <w:rPr>
          <w:lang w:val="hr-HR"/>
        </w:rPr>
      </w:pPr>
    </w:p>
    <w:p w14:paraId="2F8FE3A6" w14:textId="77777777" w:rsidR="0025707F" w:rsidRPr="0025707F" w:rsidRDefault="0025707F" w:rsidP="0025707F">
      <w:pPr>
        <w:rPr>
          <w:lang w:val="hr-HR"/>
        </w:rPr>
      </w:pPr>
    </w:p>
    <w:p w14:paraId="7CB49AFF" w14:textId="3B10997C" w:rsidR="0025707F" w:rsidRPr="0025707F" w:rsidRDefault="0025707F" w:rsidP="0025707F">
      <w:pPr>
        <w:rPr>
          <w:lang w:val="hr-HR"/>
        </w:rPr>
      </w:pPr>
    </w:p>
    <w:p w14:paraId="39F4ACC1" w14:textId="6577DA53" w:rsidR="0025707F" w:rsidRPr="0025707F" w:rsidRDefault="00076C45" w:rsidP="0025707F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3819B34" wp14:editId="41FF9BE9">
                <wp:simplePos x="0" y="0"/>
                <wp:positionH relativeFrom="margin">
                  <wp:align>center</wp:align>
                </wp:positionH>
                <wp:positionV relativeFrom="paragraph">
                  <wp:posOffset>105410</wp:posOffset>
                </wp:positionV>
                <wp:extent cx="2263775" cy="635"/>
                <wp:effectExtent l="0" t="0" r="3175" b="0"/>
                <wp:wrapTight wrapText="bothSides">
                  <wp:wrapPolygon edited="0">
                    <wp:start x="0" y="0"/>
                    <wp:lineTo x="0" y="19591"/>
                    <wp:lineTo x="21449" y="19591"/>
                    <wp:lineTo x="21449" y="0"/>
                    <wp:lineTo x="0" y="0"/>
                  </wp:wrapPolygon>
                </wp:wrapTight>
                <wp:docPr id="18325411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975D0" w14:textId="1DD7FFB3" w:rsidR="0025707F" w:rsidRPr="0025707F" w:rsidRDefault="0025707F" w:rsidP="0025707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28"/>
                                <w:szCs w:val="28"/>
                                <w:lang w:val="hr-HR"/>
                              </w:rPr>
                            </w:pPr>
                            <w:r w:rsidRPr="0025707F">
                              <w:rPr>
                                <w:sz w:val="20"/>
                                <w:szCs w:val="20"/>
                              </w:rPr>
                              <w:t>Slika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25707F">
                              <w:rPr>
                                <w:sz w:val="20"/>
                                <w:szCs w:val="20"/>
                              </w:rPr>
                              <w:t>. Stranica za financijske račune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19B34" id="_x0000_s1028" type="#_x0000_t202" style="position:absolute;margin-left:0;margin-top:8.3pt;width:178.25pt;height:.05pt;z-index:-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OSEGgIAAD8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V0Oru5u7vlTJJvdnMb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" stroked="f">
                <v:textbox style="mso-fit-shape-to-text:t" inset="0,0,0,0">
                  <w:txbxContent>
                    <w:p w14:paraId="4C8975D0" w14:textId="1DD7FFB3" w:rsidR="0025707F" w:rsidRPr="0025707F" w:rsidRDefault="0025707F" w:rsidP="0025707F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28"/>
                          <w:szCs w:val="28"/>
                          <w:lang w:val="hr-HR"/>
                        </w:rPr>
                      </w:pPr>
                      <w:r w:rsidRPr="0025707F">
                        <w:rPr>
                          <w:sz w:val="20"/>
                          <w:szCs w:val="20"/>
                        </w:rPr>
                        <w:t>Slika</w:t>
                      </w:r>
                      <w:r w:rsidR="001C078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F15F9">
                        <w:rPr>
                          <w:sz w:val="20"/>
                          <w:szCs w:val="20"/>
                        </w:rPr>
                        <w:t>3</w:t>
                      </w:r>
                      <w:r w:rsidRPr="0025707F">
                        <w:rPr>
                          <w:sz w:val="20"/>
                          <w:szCs w:val="20"/>
                        </w:rPr>
                        <w:t>. Stranica za financijske račune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E73F84" w14:textId="77777777" w:rsidR="0025707F" w:rsidRPr="0025707F" w:rsidRDefault="0025707F" w:rsidP="0025707F">
      <w:pPr>
        <w:rPr>
          <w:lang w:val="hr-HR"/>
        </w:rPr>
      </w:pPr>
    </w:p>
    <w:p w14:paraId="257E02C0" w14:textId="25A9678B" w:rsidR="0025707F" w:rsidRPr="0025707F" w:rsidRDefault="0025707F" w:rsidP="0025707F">
      <w:pPr>
        <w:rPr>
          <w:lang w:val="hr-HR"/>
        </w:rPr>
      </w:pPr>
    </w:p>
    <w:p w14:paraId="18B97066" w14:textId="70196B37" w:rsidR="0025707F" w:rsidRPr="0025707F" w:rsidRDefault="0025707F" w:rsidP="0025707F">
      <w:pPr>
        <w:rPr>
          <w:lang w:val="hr-HR"/>
        </w:rPr>
      </w:pPr>
    </w:p>
    <w:p w14:paraId="7CA0B337" w14:textId="77777777" w:rsidR="0025707F" w:rsidRPr="0025707F" w:rsidRDefault="0025707F" w:rsidP="0025707F">
      <w:pPr>
        <w:rPr>
          <w:lang w:val="hr-HR"/>
        </w:rPr>
      </w:pPr>
    </w:p>
    <w:p w14:paraId="2105D3D8" w14:textId="77777777" w:rsidR="0025707F" w:rsidRPr="0025707F" w:rsidRDefault="0025707F" w:rsidP="0025707F">
      <w:pPr>
        <w:rPr>
          <w:lang w:val="hr-HR"/>
        </w:rPr>
      </w:pPr>
    </w:p>
    <w:p w14:paraId="56C29BCB" w14:textId="1069DFE3" w:rsidR="0025707F" w:rsidRPr="0025707F" w:rsidRDefault="0025707F" w:rsidP="0025707F">
      <w:pPr>
        <w:rPr>
          <w:lang w:val="hr-HR"/>
        </w:rPr>
      </w:pPr>
    </w:p>
    <w:p w14:paraId="59F76643" w14:textId="77777777" w:rsidR="0025707F" w:rsidRPr="0025707F" w:rsidRDefault="0025707F" w:rsidP="0025707F">
      <w:pPr>
        <w:rPr>
          <w:lang w:val="hr-HR"/>
        </w:rPr>
      </w:pPr>
    </w:p>
    <w:p w14:paraId="3CD7EB3B" w14:textId="77777777" w:rsidR="0025707F" w:rsidRPr="0025707F" w:rsidRDefault="0025707F" w:rsidP="0025707F">
      <w:pPr>
        <w:rPr>
          <w:lang w:val="hr-HR"/>
        </w:rPr>
      </w:pPr>
    </w:p>
    <w:p w14:paraId="2B486CFF" w14:textId="4A1DA070" w:rsidR="0025707F" w:rsidRPr="0025707F" w:rsidRDefault="0025707F" w:rsidP="0025707F">
      <w:pPr>
        <w:rPr>
          <w:lang w:val="hr-HR"/>
        </w:rPr>
      </w:pPr>
    </w:p>
    <w:p w14:paraId="3CCF74AF" w14:textId="77777777" w:rsidR="0025707F" w:rsidRPr="0025707F" w:rsidRDefault="0025707F" w:rsidP="0025707F">
      <w:pPr>
        <w:rPr>
          <w:lang w:val="hr-HR"/>
        </w:rPr>
      </w:pPr>
    </w:p>
    <w:p w14:paraId="35F1EE59" w14:textId="77777777" w:rsidR="0025707F" w:rsidRPr="0025707F" w:rsidRDefault="0025707F" w:rsidP="0025707F">
      <w:pPr>
        <w:rPr>
          <w:lang w:val="hr-HR"/>
        </w:rPr>
      </w:pPr>
    </w:p>
    <w:p w14:paraId="5FAE7FAC" w14:textId="3E0F3EE4" w:rsidR="0025707F" w:rsidRDefault="0025707F" w:rsidP="0025707F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  <w:r>
        <w:rPr>
          <w:b w:val="0"/>
          <w:bCs/>
          <w:lang w:val="hr-HR"/>
        </w:rPr>
        <w:t xml:space="preserve">Za pojedini račun korisnik može unijeti ime računa, kratak opis, ikonu koja ga predstavlja, boju i trenutno stanje na računu. </w:t>
      </w:r>
    </w:p>
    <w:p w14:paraId="3470B533" w14:textId="77777777" w:rsidR="0025707F" w:rsidRDefault="0025707F" w:rsidP="0025707F">
      <w:pPr>
        <w:rPr>
          <w:lang w:val="hr-HR"/>
        </w:rPr>
      </w:pPr>
    </w:p>
    <w:p w14:paraId="684BD73C" w14:textId="5770C503" w:rsidR="0025707F" w:rsidRDefault="00076C45" w:rsidP="0025707F">
      <w:pPr>
        <w:rPr>
          <w:lang w:val="hr-HR"/>
        </w:rPr>
      </w:pPr>
      <w:r>
        <w:rPr>
          <w:noProof/>
          <w:lang w:val="hr-HR"/>
        </w:rPr>
        <w:drawing>
          <wp:anchor distT="0" distB="0" distL="114300" distR="114300" simplePos="0" relativeHeight="251667456" behindDoc="1" locked="0" layoutInCell="1" allowOverlap="1" wp14:anchorId="0AB4F443" wp14:editId="54AF305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685703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30FFC" w14:textId="4FEC3F28" w:rsidR="0025707F" w:rsidRDefault="0025707F" w:rsidP="0025707F">
      <w:pPr>
        <w:rPr>
          <w:lang w:val="hr-HR"/>
        </w:rPr>
      </w:pPr>
    </w:p>
    <w:p w14:paraId="7BFFD4F8" w14:textId="0E57C016" w:rsidR="0025707F" w:rsidRDefault="0025707F" w:rsidP="0025707F">
      <w:pPr>
        <w:rPr>
          <w:lang w:val="hr-HR"/>
        </w:rPr>
      </w:pPr>
    </w:p>
    <w:p w14:paraId="52BE9015" w14:textId="2DBF77E1" w:rsidR="0025707F" w:rsidRDefault="0025707F" w:rsidP="0025707F">
      <w:pPr>
        <w:rPr>
          <w:lang w:val="hr-HR"/>
        </w:rPr>
      </w:pPr>
    </w:p>
    <w:p w14:paraId="6B9CF363" w14:textId="0BBC019D" w:rsidR="0025707F" w:rsidRDefault="0025707F" w:rsidP="0025707F">
      <w:pPr>
        <w:rPr>
          <w:lang w:val="hr-HR"/>
        </w:rPr>
      </w:pPr>
    </w:p>
    <w:p w14:paraId="3EF21F40" w14:textId="77777777" w:rsidR="0025707F" w:rsidRDefault="0025707F" w:rsidP="0025707F">
      <w:pPr>
        <w:rPr>
          <w:lang w:val="hr-HR"/>
        </w:rPr>
      </w:pPr>
    </w:p>
    <w:p w14:paraId="1425F19A" w14:textId="085B5F15" w:rsidR="0025707F" w:rsidRDefault="0025707F" w:rsidP="0025707F">
      <w:pPr>
        <w:rPr>
          <w:lang w:val="hr-HR"/>
        </w:rPr>
      </w:pPr>
    </w:p>
    <w:p w14:paraId="6A01890B" w14:textId="03AB2F85" w:rsidR="0025707F" w:rsidRDefault="0025707F" w:rsidP="0025707F">
      <w:pPr>
        <w:rPr>
          <w:lang w:val="hr-HR"/>
        </w:rPr>
      </w:pPr>
    </w:p>
    <w:p w14:paraId="2D173B39" w14:textId="29798A33" w:rsidR="0025707F" w:rsidRPr="0025707F" w:rsidRDefault="0025707F" w:rsidP="0025707F">
      <w:pPr>
        <w:rPr>
          <w:lang w:val="hr-HR"/>
        </w:rPr>
      </w:pPr>
    </w:p>
    <w:p w14:paraId="29BD60D8" w14:textId="0AD4E566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27596804" w14:textId="46F75CEA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6ACE5786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7623F3FD" w14:textId="36B76E2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24DE9801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1CA2DBF3" w14:textId="426F012E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66E42B5B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368ADC2A" w14:textId="2C7DAEFA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421B7318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57D567A1" w14:textId="0CDB6782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55B80596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1A4ED726" w14:textId="54B0FB80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716EBB70" w14:textId="67C75204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33C4ED9E" w14:textId="31F9B1D6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3B4A6061" w14:textId="6475F246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1CDFF215" w14:textId="53283150" w:rsidR="0025707F" w:rsidRDefault="00076C45" w:rsidP="0025707F">
      <w:pPr>
        <w:pStyle w:val="Heading1"/>
        <w:numPr>
          <w:ilvl w:val="0"/>
          <w:numId w:val="0"/>
        </w:num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4ABA095" wp14:editId="56C96546">
                <wp:simplePos x="0" y="0"/>
                <wp:positionH relativeFrom="margin">
                  <wp:posOffset>1933575</wp:posOffset>
                </wp:positionH>
                <wp:positionV relativeFrom="paragraph">
                  <wp:posOffset>111125</wp:posOffset>
                </wp:positionV>
                <wp:extent cx="2263775" cy="635"/>
                <wp:effectExtent l="0" t="0" r="3175" b="0"/>
                <wp:wrapTight wrapText="bothSides">
                  <wp:wrapPolygon edited="0">
                    <wp:start x="0" y="0"/>
                    <wp:lineTo x="0" y="19591"/>
                    <wp:lineTo x="21449" y="19591"/>
                    <wp:lineTo x="21449" y="0"/>
                    <wp:lineTo x="0" y="0"/>
                  </wp:wrapPolygon>
                </wp:wrapTight>
                <wp:docPr id="892609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C8245D" w14:textId="5272C1E9" w:rsidR="0025707F" w:rsidRPr="0025707F" w:rsidRDefault="0025707F" w:rsidP="0025707F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28"/>
                                <w:szCs w:val="22"/>
                                <w:lang w:val="hr-HR"/>
                              </w:rPr>
                            </w:pPr>
                            <w:r w:rsidRPr="0025707F">
                              <w:rPr>
                                <w:sz w:val="20"/>
                                <w:szCs w:val="20"/>
                              </w:rPr>
                              <w:t>Slika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25707F">
                              <w:rPr>
                                <w:sz w:val="20"/>
                                <w:szCs w:val="20"/>
                              </w:rPr>
                              <w:t>. Dodavanje financijskog računa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BA095" id="_x0000_s1029" type="#_x0000_t202" style="position:absolute;margin-left:152.25pt;margin-top:8.75pt;width:178.25pt;height:.05pt;z-index:-25164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8ChGwIAAD8EAAAOAAAAZHJzL2Uyb0RvYy54bWysU01v2zAMvQ/YfxB0X5wPNB2C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dDqf3d7ecCYpNp/dxB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" stroked="f">
                <v:textbox style="mso-fit-shape-to-text:t" inset="0,0,0,0">
                  <w:txbxContent>
                    <w:p w14:paraId="6FC8245D" w14:textId="5272C1E9" w:rsidR="0025707F" w:rsidRPr="0025707F" w:rsidRDefault="0025707F" w:rsidP="0025707F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auto"/>
                          <w:sz w:val="28"/>
                          <w:szCs w:val="22"/>
                          <w:lang w:val="hr-HR"/>
                        </w:rPr>
                      </w:pPr>
                      <w:r w:rsidRPr="0025707F">
                        <w:rPr>
                          <w:sz w:val="20"/>
                          <w:szCs w:val="20"/>
                        </w:rPr>
                        <w:t>Slika</w:t>
                      </w:r>
                      <w:r w:rsidR="001C078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F15F9">
                        <w:rPr>
                          <w:sz w:val="20"/>
                          <w:szCs w:val="20"/>
                        </w:rPr>
                        <w:t>4</w:t>
                      </w:r>
                      <w:r w:rsidRPr="0025707F">
                        <w:rPr>
                          <w:sz w:val="20"/>
                          <w:szCs w:val="20"/>
                        </w:rPr>
                        <w:t>. Dodavanje financijskog računa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44DDD7" w14:textId="77777777" w:rsidR="0025707F" w:rsidRDefault="0025707F" w:rsidP="0025707F">
      <w:pPr>
        <w:pStyle w:val="Heading1"/>
        <w:numPr>
          <w:ilvl w:val="0"/>
          <w:numId w:val="0"/>
        </w:numPr>
        <w:rPr>
          <w:lang w:val="hr-HR"/>
        </w:rPr>
      </w:pPr>
    </w:p>
    <w:p w14:paraId="6830448D" w14:textId="5524703F" w:rsidR="00577969" w:rsidRDefault="0025707F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  <w:r>
        <w:rPr>
          <w:b w:val="0"/>
          <w:bCs/>
          <w:lang w:val="hr-HR"/>
        </w:rPr>
        <w:t xml:space="preserve">Iznad dodanih računa prikazano je ukupno stanje </w:t>
      </w:r>
      <w:r w:rsidR="00577969">
        <w:rPr>
          <w:b w:val="0"/>
          <w:bCs/>
          <w:lang w:val="hr-HR"/>
        </w:rPr>
        <w:t xml:space="preserve">na svim financijskim računa koje </w:t>
      </w:r>
      <w:r w:rsidR="00577969">
        <w:rPr>
          <w:b w:val="0"/>
          <w:bCs/>
          <w:lang w:val="hr-HR"/>
        </w:rPr>
        <w:lastRenderedPageBreak/>
        <w:t xml:space="preserve">predstavlja iznos kojim korisnik raspolaže. </w:t>
      </w:r>
      <w:bookmarkStart w:id="1" w:name="_Toc179183549"/>
    </w:p>
    <w:p w14:paraId="2FCB1314" w14:textId="7B4F2176" w:rsidR="00577969" w:rsidRDefault="00577969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  <w:r>
        <w:rPr>
          <w:b w:val="0"/>
          <w:bCs/>
          <w:noProof/>
          <w:lang w:val="hr-HR"/>
        </w:rPr>
        <w:drawing>
          <wp:anchor distT="0" distB="0" distL="114300" distR="114300" simplePos="0" relativeHeight="251670528" behindDoc="1" locked="0" layoutInCell="1" allowOverlap="1" wp14:anchorId="710F75CA" wp14:editId="0E3AF96F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70355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3DB9C" w14:textId="69FE6A59" w:rsidR="00577969" w:rsidRDefault="00577969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</w:p>
    <w:p w14:paraId="0D5514E3" w14:textId="77777777" w:rsidR="00577969" w:rsidRDefault="00577969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</w:p>
    <w:p w14:paraId="1E03BCCD" w14:textId="77777777" w:rsidR="00577969" w:rsidRDefault="00577969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</w:p>
    <w:p w14:paraId="0736E18B" w14:textId="77777777" w:rsidR="00577969" w:rsidRDefault="00577969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</w:p>
    <w:p w14:paraId="7B730F16" w14:textId="1E81DCB5" w:rsidR="00577969" w:rsidRDefault="00577969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</w:p>
    <w:p w14:paraId="5A933A94" w14:textId="77777777" w:rsidR="00577969" w:rsidRDefault="00577969" w:rsidP="00577969">
      <w:pPr>
        <w:rPr>
          <w:lang w:val="hr-HR"/>
        </w:rPr>
      </w:pPr>
    </w:p>
    <w:p w14:paraId="43B065AD" w14:textId="77777777" w:rsidR="00577969" w:rsidRDefault="00577969" w:rsidP="00577969">
      <w:pPr>
        <w:rPr>
          <w:lang w:val="hr-HR"/>
        </w:rPr>
      </w:pPr>
    </w:p>
    <w:p w14:paraId="747DAEEF" w14:textId="77777777" w:rsidR="00577969" w:rsidRDefault="00577969" w:rsidP="00577969">
      <w:pPr>
        <w:rPr>
          <w:lang w:val="hr-HR"/>
        </w:rPr>
      </w:pPr>
    </w:p>
    <w:p w14:paraId="4C806E76" w14:textId="77777777" w:rsidR="00577969" w:rsidRDefault="00577969" w:rsidP="00577969">
      <w:pPr>
        <w:rPr>
          <w:lang w:val="hr-HR"/>
        </w:rPr>
      </w:pPr>
    </w:p>
    <w:p w14:paraId="742AB884" w14:textId="77777777" w:rsidR="00577969" w:rsidRDefault="00577969" w:rsidP="00577969">
      <w:pPr>
        <w:rPr>
          <w:lang w:val="hr-HR"/>
        </w:rPr>
      </w:pPr>
    </w:p>
    <w:p w14:paraId="571FDD8A" w14:textId="77777777" w:rsidR="00577969" w:rsidRDefault="00577969" w:rsidP="00577969">
      <w:pPr>
        <w:rPr>
          <w:lang w:val="hr-HR"/>
        </w:rPr>
      </w:pPr>
    </w:p>
    <w:p w14:paraId="46015F4E" w14:textId="77777777" w:rsidR="00577969" w:rsidRDefault="00577969" w:rsidP="00577969">
      <w:pPr>
        <w:rPr>
          <w:lang w:val="hr-HR"/>
        </w:rPr>
      </w:pPr>
    </w:p>
    <w:p w14:paraId="7162D805" w14:textId="77777777" w:rsidR="00577969" w:rsidRDefault="00577969" w:rsidP="00577969">
      <w:pPr>
        <w:rPr>
          <w:lang w:val="hr-HR"/>
        </w:rPr>
      </w:pPr>
    </w:p>
    <w:p w14:paraId="1E754E09" w14:textId="77777777" w:rsidR="00577969" w:rsidRDefault="00577969" w:rsidP="00577969">
      <w:pPr>
        <w:rPr>
          <w:lang w:val="hr-HR"/>
        </w:rPr>
      </w:pPr>
    </w:p>
    <w:p w14:paraId="3E682C48" w14:textId="77777777" w:rsidR="00577969" w:rsidRDefault="00577969" w:rsidP="00577969">
      <w:pPr>
        <w:rPr>
          <w:lang w:val="hr-HR"/>
        </w:rPr>
      </w:pPr>
    </w:p>
    <w:p w14:paraId="2DEEF197" w14:textId="77777777" w:rsidR="00577969" w:rsidRDefault="00577969" w:rsidP="00577969">
      <w:pPr>
        <w:rPr>
          <w:lang w:val="hr-HR"/>
        </w:rPr>
      </w:pPr>
    </w:p>
    <w:p w14:paraId="0172D791" w14:textId="77777777" w:rsidR="00577969" w:rsidRDefault="00577969" w:rsidP="00577969">
      <w:pPr>
        <w:rPr>
          <w:lang w:val="hr-HR"/>
        </w:rPr>
      </w:pPr>
    </w:p>
    <w:p w14:paraId="66AEFBC6" w14:textId="77777777" w:rsidR="00577969" w:rsidRDefault="00577969" w:rsidP="00577969">
      <w:pPr>
        <w:rPr>
          <w:lang w:val="hr-HR"/>
        </w:rPr>
      </w:pPr>
    </w:p>
    <w:p w14:paraId="5D394945" w14:textId="77777777" w:rsidR="00577969" w:rsidRDefault="00577969" w:rsidP="00577969">
      <w:pPr>
        <w:rPr>
          <w:lang w:val="hr-HR"/>
        </w:rPr>
      </w:pPr>
    </w:p>
    <w:p w14:paraId="59FCBB89" w14:textId="77777777" w:rsidR="00577969" w:rsidRPr="00577969" w:rsidRDefault="00577969" w:rsidP="00577969">
      <w:pPr>
        <w:rPr>
          <w:lang w:val="hr-HR"/>
        </w:rPr>
      </w:pPr>
    </w:p>
    <w:bookmarkEnd w:id="1"/>
    <w:p w14:paraId="75911CAA" w14:textId="73C4A12C" w:rsidR="00A55A74" w:rsidRDefault="00A55A74" w:rsidP="00577969">
      <w:pPr>
        <w:pStyle w:val="Heading1"/>
        <w:numPr>
          <w:ilvl w:val="0"/>
          <w:numId w:val="0"/>
        </w:numPr>
        <w:rPr>
          <w:lang w:val="hr-HR"/>
        </w:rPr>
      </w:pPr>
    </w:p>
    <w:p w14:paraId="3109DEF3" w14:textId="77777777" w:rsidR="00577969" w:rsidRDefault="00577969" w:rsidP="00577969">
      <w:pPr>
        <w:rPr>
          <w:lang w:val="hr-HR"/>
        </w:rPr>
      </w:pPr>
    </w:p>
    <w:p w14:paraId="34FCB1DE" w14:textId="77777777" w:rsidR="00577969" w:rsidRDefault="00577969" w:rsidP="00577969">
      <w:pPr>
        <w:rPr>
          <w:lang w:val="hr-HR"/>
        </w:rPr>
      </w:pPr>
    </w:p>
    <w:p w14:paraId="0B516D1F" w14:textId="77777777" w:rsidR="00577969" w:rsidRDefault="00577969" w:rsidP="00577969">
      <w:pPr>
        <w:rPr>
          <w:lang w:val="hr-HR"/>
        </w:rPr>
      </w:pPr>
    </w:p>
    <w:p w14:paraId="560D7B6B" w14:textId="77777777" w:rsidR="00577969" w:rsidRDefault="00577969" w:rsidP="00577969">
      <w:pPr>
        <w:rPr>
          <w:lang w:val="hr-HR"/>
        </w:rPr>
      </w:pPr>
    </w:p>
    <w:p w14:paraId="09B32C7B" w14:textId="77777777" w:rsidR="00577969" w:rsidRDefault="00577969" w:rsidP="00577969">
      <w:pPr>
        <w:rPr>
          <w:lang w:val="hr-HR"/>
        </w:rPr>
      </w:pPr>
    </w:p>
    <w:p w14:paraId="4C672A46" w14:textId="77777777" w:rsidR="00577969" w:rsidRDefault="00577969" w:rsidP="00577969">
      <w:pPr>
        <w:rPr>
          <w:lang w:val="hr-HR"/>
        </w:rPr>
      </w:pPr>
    </w:p>
    <w:p w14:paraId="68A5A4E8" w14:textId="77777777" w:rsidR="00577969" w:rsidRDefault="00577969" w:rsidP="00577969">
      <w:pPr>
        <w:rPr>
          <w:lang w:val="hr-HR"/>
        </w:rPr>
      </w:pPr>
    </w:p>
    <w:p w14:paraId="5F0A48E1" w14:textId="5AA5654F" w:rsidR="00577969" w:rsidRDefault="00577969" w:rsidP="00577969">
      <w:pPr>
        <w:rPr>
          <w:lang w:val="hr-HR"/>
        </w:rPr>
      </w:pPr>
    </w:p>
    <w:p w14:paraId="52D9B3EB" w14:textId="3C26AA9E" w:rsidR="00577969" w:rsidRDefault="00577969" w:rsidP="00577969">
      <w:pPr>
        <w:rPr>
          <w:lang w:val="hr-HR"/>
        </w:rPr>
      </w:pPr>
    </w:p>
    <w:p w14:paraId="745BBC4D" w14:textId="008B6420" w:rsidR="00577969" w:rsidRDefault="00577969" w:rsidP="00577969">
      <w:pPr>
        <w:rPr>
          <w:lang w:val="hr-HR"/>
        </w:rPr>
      </w:pPr>
    </w:p>
    <w:p w14:paraId="6D137EB8" w14:textId="6F06BF21" w:rsidR="00577969" w:rsidRDefault="00577969" w:rsidP="00577969">
      <w:pPr>
        <w:rPr>
          <w:lang w:val="hr-HR"/>
        </w:rPr>
      </w:pPr>
    </w:p>
    <w:p w14:paraId="066E1014" w14:textId="25C3B6F0" w:rsidR="00577969" w:rsidRDefault="00240352" w:rsidP="00577969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FF785B1" wp14:editId="604DCD75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2263775" cy="635"/>
                <wp:effectExtent l="0" t="0" r="3175" b="0"/>
                <wp:wrapTight wrapText="bothSides">
                  <wp:wrapPolygon edited="0">
                    <wp:start x="0" y="0"/>
                    <wp:lineTo x="0" y="19591"/>
                    <wp:lineTo x="21449" y="19591"/>
                    <wp:lineTo x="21449" y="0"/>
                    <wp:lineTo x="0" y="0"/>
                  </wp:wrapPolygon>
                </wp:wrapTight>
                <wp:docPr id="4501798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33CAE" w14:textId="50BCEB5C" w:rsidR="00EE0955" w:rsidRPr="00EE0955" w:rsidRDefault="00EE0955" w:rsidP="00EE0955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Cs/>
                                <w:noProof/>
                                <w:color w:val="auto"/>
                                <w:sz w:val="28"/>
                                <w:szCs w:val="22"/>
                                <w:lang w:val="hr-HR"/>
                              </w:rPr>
                            </w:pPr>
                            <w:r w:rsidRPr="00EE0955">
                              <w:rPr>
                                <w:sz w:val="20"/>
                                <w:szCs w:val="20"/>
                              </w:rPr>
                              <w:t>Slika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EE0955">
                              <w:rPr>
                                <w:sz w:val="20"/>
                                <w:szCs w:val="20"/>
                              </w:rPr>
                              <w:t>. Dodani financijski računi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785B1" id="_x0000_s1030" type="#_x0000_t202" style="position:absolute;margin-left:0;margin-top:1.75pt;width:178.25pt;height:.05pt;z-index:-2516428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T9aGwIAAD8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dHZzd3fLmaTY7OY2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" stroked="f">
                <v:textbox style="mso-fit-shape-to-text:t" inset="0,0,0,0">
                  <w:txbxContent>
                    <w:p w14:paraId="7C533CAE" w14:textId="50BCEB5C" w:rsidR="00EE0955" w:rsidRPr="00EE0955" w:rsidRDefault="00EE0955" w:rsidP="00EE0955">
                      <w:pPr>
                        <w:pStyle w:val="Caption"/>
                        <w:jc w:val="center"/>
                        <w:rPr>
                          <w:rFonts w:ascii="Arial" w:hAnsi="Arial"/>
                          <w:bCs/>
                          <w:noProof/>
                          <w:color w:val="auto"/>
                          <w:sz w:val="28"/>
                          <w:szCs w:val="22"/>
                          <w:lang w:val="hr-HR"/>
                        </w:rPr>
                      </w:pPr>
                      <w:r w:rsidRPr="00EE0955">
                        <w:rPr>
                          <w:sz w:val="20"/>
                          <w:szCs w:val="20"/>
                        </w:rPr>
                        <w:t>Slika</w:t>
                      </w:r>
                      <w:r w:rsidR="001C078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F15F9">
                        <w:rPr>
                          <w:sz w:val="20"/>
                          <w:szCs w:val="20"/>
                        </w:rPr>
                        <w:t>5</w:t>
                      </w:r>
                      <w:r w:rsidRPr="00EE0955">
                        <w:rPr>
                          <w:sz w:val="20"/>
                          <w:szCs w:val="20"/>
                        </w:rPr>
                        <w:t>. Dodani financijski računi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3D9954F" w14:textId="77777777" w:rsidR="00577969" w:rsidRDefault="00577969" w:rsidP="00577969">
      <w:pPr>
        <w:rPr>
          <w:lang w:val="hr-HR"/>
        </w:rPr>
      </w:pPr>
    </w:p>
    <w:p w14:paraId="6C7E8170" w14:textId="77777777" w:rsidR="00577969" w:rsidRDefault="00577969" w:rsidP="00577969">
      <w:pPr>
        <w:rPr>
          <w:lang w:val="hr-HR"/>
        </w:rPr>
      </w:pPr>
    </w:p>
    <w:p w14:paraId="3294A0EC" w14:textId="77777777" w:rsidR="00577969" w:rsidRDefault="00577969" w:rsidP="00577969">
      <w:pPr>
        <w:rPr>
          <w:lang w:val="hr-HR"/>
        </w:rPr>
      </w:pPr>
    </w:p>
    <w:p w14:paraId="70F0BE9F" w14:textId="77777777" w:rsidR="00577969" w:rsidRDefault="00577969" w:rsidP="00577969">
      <w:pPr>
        <w:rPr>
          <w:lang w:val="hr-HR"/>
        </w:rPr>
      </w:pPr>
    </w:p>
    <w:p w14:paraId="1655B6C4" w14:textId="77777777" w:rsidR="00577969" w:rsidRDefault="00577969" w:rsidP="00577969">
      <w:pPr>
        <w:rPr>
          <w:lang w:val="hr-HR"/>
        </w:rPr>
      </w:pPr>
    </w:p>
    <w:p w14:paraId="51D0FFE0" w14:textId="77777777" w:rsidR="00577969" w:rsidRDefault="00577969" w:rsidP="00577969">
      <w:pPr>
        <w:rPr>
          <w:lang w:val="hr-HR"/>
        </w:rPr>
      </w:pPr>
    </w:p>
    <w:p w14:paraId="29E15DA3" w14:textId="77777777" w:rsidR="00577969" w:rsidRDefault="00577969" w:rsidP="00577969">
      <w:pPr>
        <w:rPr>
          <w:lang w:val="hr-HR"/>
        </w:rPr>
      </w:pPr>
    </w:p>
    <w:p w14:paraId="22E1E73F" w14:textId="77777777" w:rsidR="00577969" w:rsidRDefault="00577969" w:rsidP="00577969">
      <w:pPr>
        <w:rPr>
          <w:lang w:val="hr-HR"/>
        </w:rPr>
      </w:pPr>
    </w:p>
    <w:p w14:paraId="15E7A532" w14:textId="4A539662" w:rsidR="00577969" w:rsidRPr="00577969" w:rsidRDefault="00240352" w:rsidP="00577969">
      <w:pPr>
        <w:pStyle w:val="Heading1"/>
        <w:numPr>
          <w:ilvl w:val="0"/>
          <w:numId w:val="0"/>
        </w:numPr>
        <w:rPr>
          <w:b w:val="0"/>
          <w:bCs/>
          <w:lang w:val="hr-H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49B7F1A" wp14:editId="7DF1240C">
                <wp:simplePos x="0" y="0"/>
                <wp:positionH relativeFrom="column">
                  <wp:posOffset>3695700</wp:posOffset>
                </wp:positionH>
                <wp:positionV relativeFrom="paragraph">
                  <wp:posOffset>6956425</wp:posOffset>
                </wp:positionV>
                <wp:extent cx="2263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7855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69305" w14:textId="6C0CC61E" w:rsidR="00BF66E8" w:rsidRPr="00BE50EF" w:rsidRDefault="00BF66E8" w:rsidP="00BF66E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24"/>
                                <w:szCs w:val="20"/>
                                <w:lang w:val="hr-HR"/>
                              </w:rPr>
                            </w:pPr>
                            <w:r>
                              <w:t>Slika</w:t>
                            </w:r>
                            <w:r w:rsidR="001C0782">
                              <w:t xml:space="preserve"> </w:t>
                            </w:r>
                            <w:r w:rsidR="003F15F9">
                              <w:t>7</w:t>
                            </w:r>
                            <w:r>
                              <w:t>. Dodan</w:t>
                            </w:r>
                            <w:r w:rsidR="00240352">
                              <w:t>i</w:t>
                            </w:r>
                            <w:r>
                              <w:t xml:space="preserve"> dug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B7F1A" id="_x0000_s1031" type="#_x0000_t202" style="position:absolute;margin-left:291pt;margin-top:547.75pt;width:178.2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ht/GQIAAD8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" stroked="f">
                <v:textbox style="mso-fit-shape-to-text:t" inset="0,0,0,0">
                  <w:txbxContent>
                    <w:p w14:paraId="5D269305" w14:textId="6C0CC61E" w:rsidR="00BF66E8" w:rsidRPr="00BE50EF" w:rsidRDefault="00BF66E8" w:rsidP="00BF66E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auto"/>
                          <w:sz w:val="24"/>
                          <w:szCs w:val="20"/>
                          <w:lang w:val="hr-HR"/>
                        </w:rPr>
                      </w:pPr>
                      <w:r>
                        <w:t>Slika</w:t>
                      </w:r>
                      <w:r w:rsidR="001C0782">
                        <w:t xml:space="preserve"> </w:t>
                      </w:r>
                      <w:r w:rsidR="003F15F9">
                        <w:t>7</w:t>
                      </w:r>
                      <w:r>
                        <w:t>. Dodan</w:t>
                      </w:r>
                      <w:r w:rsidR="00240352">
                        <w:t>i</w:t>
                      </w:r>
                      <w:r>
                        <w:t xml:space="preserve"> dug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7340D8F" wp14:editId="1D69C72D">
                <wp:simplePos x="0" y="0"/>
                <wp:positionH relativeFrom="column">
                  <wp:posOffset>190500</wp:posOffset>
                </wp:positionH>
                <wp:positionV relativeFrom="paragraph">
                  <wp:posOffset>7013575</wp:posOffset>
                </wp:positionV>
                <wp:extent cx="2263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03330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9A559" w14:textId="10EF9625" w:rsidR="00BF66E8" w:rsidRPr="00BF66E8" w:rsidRDefault="00BF66E8" w:rsidP="00BF66E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28"/>
                                <w:szCs w:val="22"/>
                                <w:lang w:val="hr-HR"/>
                              </w:rPr>
                            </w:pPr>
                            <w:r w:rsidRPr="00BF66E8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BF66E8">
                              <w:rPr>
                                <w:sz w:val="20"/>
                                <w:szCs w:val="20"/>
                              </w:rPr>
                              <w:t>. Dodana štednja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40D8F" id="_x0000_s1032" type="#_x0000_t202" style="position:absolute;margin-left:15pt;margin-top:552.25pt;width:178.2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nYQGgIAAD8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" stroked="f">
                <v:textbox style="mso-fit-shape-to-text:t" inset="0,0,0,0">
                  <w:txbxContent>
                    <w:p w14:paraId="1509A559" w14:textId="10EF9625" w:rsidR="00BF66E8" w:rsidRPr="00BF66E8" w:rsidRDefault="00BF66E8" w:rsidP="00BF66E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auto"/>
                          <w:sz w:val="28"/>
                          <w:szCs w:val="22"/>
                          <w:lang w:val="hr-HR"/>
                        </w:rPr>
                      </w:pPr>
                      <w:r w:rsidRPr="00BF66E8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6</w:t>
                      </w:r>
                      <w:r w:rsidRPr="00BF66E8">
                        <w:rPr>
                          <w:sz w:val="20"/>
                          <w:szCs w:val="20"/>
                        </w:rPr>
                        <w:t>. Dodana štednja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66E8">
        <w:rPr>
          <w:noProof/>
          <w:lang w:val="hr-HR"/>
        </w:rPr>
        <w:drawing>
          <wp:anchor distT="0" distB="0" distL="114300" distR="114300" simplePos="0" relativeHeight="251674624" behindDoc="1" locked="0" layoutInCell="1" allowOverlap="1" wp14:anchorId="5CFAD5A7" wp14:editId="64222D91">
            <wp:simplePos x="0" y="0"/>
            <wp:positionH relativeFrom="column">
              <wp:posOffset>3552825</wp:posOffset>
            </wp:positionH>
            <wp:positionV relativeFrom="paragraph">
              <wp:posOffset>1108075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765435562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5562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E8">
        <w:rPr>
          <w:b w:val="0"/>
          <w:bCs/>
          <w:noProof/>
          <w:lang w:val="hr-HR"/>
        </w:rPr>
        <w:drawing>
          <wp:anchor distT="0" distB="0" distL="114300" distR="114300" simplePos="0" relativeHeight="251671552" behindDoc="1" locked="0" layoutInCell="1" allowOverlap="1" wp14:anchorId="3890D3E0" wp14:editId="0F12ED31">
            <wp:simplePos x="0" y="0"/>
            <wp:positionH relativeFrom="column">
              <wp:posOffset>85725</wp:posOffset>
            </wp:positionH>
            <wp:positionV relativeFrom="paragraph">
              <wp:posOffset>1087120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359017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969">
        <w:rPr>
          <w:b w:val="0"/>
          <w:bCs/>
          <w:lang w:val="hr-HR"/>
        </w:rPr>
        <w:t>Slično financijskim računima, pritiskom na gumb „Savings“ ili „Debts“ u gornjoj navigacijskoj traci korisnici mogu dodati račune za praćenje štednje ili duga. Na odgovarajućim stranicama prikazan je ušteđeni/otplaćeni iznos, iznos do završetka uštede/otplate i progresivna traka koja pokazuje postotak.</w:t>
      </w:r>
      <w:r w:rsidR="00577969" w:rsidRPr="0025707F">
        <w:rPr>
          <w:lang w:val="hr-HR"/>
        </w:rPr>
        <w:br w:type="page"/>
      </w:r>
    </w:p>
    <w:p w14:paraId="44D0B61F" w14:textId="77777777" w:rsidR="00577969" w:rsidRDefault="00577969" w:rsidP="00577969">
      <w:pPr>
        <w:rPr>
          <w:lang w:val="hr-HR"/>
        </w:rPr>
      </w:pPr>
    </w:p>
    <w:p w14:paraId="27399C9B" w14:textId="704E2365" w:rsidR="00BF66E8" w:rsidRDefault="00FA2D33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80768" behindDoc="1" locked="0" layoutInCell="1" allowOverlap="1" wp14:anchorId="50D8131C" wp14:editId="25E9A2AF">
            <wp:simplePos x="0" y="0"/>
            <wp:positionH relativeFrom="column">
              <wp:posOffset>3467100</wp:posOffset>
            </wp:positionH>
            <wp:positionV relativeFrom="paragraph">
              <wp:posOffset>946150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19456685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79744" behindDoc="1" locked="0" layoutInCell="1" allowOverlap="1" wp14:anchorId="0E65460A" wp14:editId="1BE471AC">
            <wp:simplePos x="0" y="0"/>
            <wp:positionH relativeFrom="margin">
              <wp:posOffset>238125</wp:posOffset>
            </wp:positionH>
            <wp:positionV relativeFrom="paragraph">
              <wp:posOffset>936625</wp:posOffset>
            </wp:positionV>
            <wp:extent cx="2588400" cy="5749200"/>
            <wp:effectExtent l="0" t="0" r="2540" b="4445"/>
            <wp:wrapTight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ight>
            <wp:docPr id="1870253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E8">
        <w:rPr>
          <w:rFonts w:ascii="Arial" w:hAnsi="Arial" w:cs="Arial"/>
          <w:sz w:val="24"/>
          <w:szCs w:val="24"/>
          <w:lang w:val="hr-HR"/>
        </w:rPr>
        <w:t>Pritiskom na neki od dodanih računa, otvara se mali prozor s mogućim operacijama nad tim računom. Za pojedini račun moguće je dodati i oduzeti novac bez da se zabilježi trošak ili prihod, uređivanje računa</w:t>
      </w:r>
      <w:r>
        <w:rPr>
          <w:rFonts w:ascii="Arial" w:hAnsi="Arial" w:cs="Arial"/>
          <w:sz w:val="24"/>
          <w:szCs w:val="24"/>
          <w:lang w:val="hr-HR"/>
        </w:rPr>
        <w:t xml:space="preserve"> pritiskom na gumb „Edit“,</w:t>
      </w:r>
      <w:r w:rsidR="00BF66E8">
        <w:rPr>
          <w:rFonts w:ascii="Arial" w:hAnsi="Arial" w:cs="Arial"/>
          <w:sz w:val="24"/>
          <w:szCs w:val="24"/>
          <w:lang w:val="hr-HR"/>
        </w:rPr>
        <w:t xml:space="preserve"> prijenos novca</w:t>
      </w:r>
      <w:r>
        <w:rPr>
          <w:rFonts w:ascii="Arial" w:hAnsi="Arial" w:cs="Arial"/>
          <w:sz w:val="24"/>
          <w:szCs w:val="24"/>
          <w:lang w:val="hr-HR"/>
        </w:rPr>
        <w:t xml:space="preserve"> i brisanje računa</w:t>
      </w:r>
      <w:r w:rsidR="00BF66E8">
        <w:rPr>
          <w:rFonts w:ascii="Arial" w:hAnsi="Arial" w:cs="Arial"/>
          <w:sz w:val="24"/>
          <w:szCs w:val="24"/>
          <w:lang w:val="hr-HR"/>
        </w:rPr>
        <w:t>.</w:t>
      </w:r>
    </w:p>
    <w:p w14:paraId="72745ADA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866CBE5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A1EE980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4C6B7702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52FEDAD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7B7B76D2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813B24C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6AC9E4BC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12D1D5BD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A3DAE24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96729E2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C443EF9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54835E4C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698F80A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E211850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0A4917D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432AB76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4129D978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7D390A6D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362C7CF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7A66071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43566E8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58C9521E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96C3AF9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7CB8B68F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9B7B59F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53E953CD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3821EB2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2C79213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252756C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7044E144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E30A59B" w14:textId="6D25D7C8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84B5575" w14:textId="08AB4004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00A0183" w14:textId="572ABD58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BA80BFD" w14:textId="00B0CAEA" w:rsidR="00FA2D33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476DB05" wp14:editId="196511CE">
                <wp:simplePos x="0" y="0"/>
                <wp:positionH relativeFrom="margin">
                  <wp:align>right</wp:align>
                </wp:positionH>
                <wp:positionV relativeFrom="paragraph">
                  <wp:posOffset>116205</wp:posOffset>
                </wp:positionV>
                <wp:extent cx="2263775" cy="635"/>
                <wp:effectExtent l="0" t="0" r="3175" b="0"/>
                <wp:wrapTight wrapText="bothSides">
                  <wp:wrapPolygon edited="0">
                    <wp:start x="0" y="0"/>
                    <wp:lineTo x="0" y="20618"/>
                    <wp:lineTo x="21449" y="20618"/>
                    <wp:lineTo x="21449" y="0"/>
                    <wp:lineTo x="0" y="0"/>
                  </wp:wrapPolygon>
                </wp:wrapTight>
                <wp:docPr id="12777254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70364" w14:textId="5FDD11BD" w:rsidR="00FA2D33" w:rsidRPr="00FA2D33" w:rsidRDefault="00FA2D33" w:rsidP="00FA2D33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FA2D33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FA2D33">
                              <w:rPr>
                                <w:sz w:val="20"/>
                                <w:szCs w:val="20"/>
                              </w:rPr>
                              <w:t>. Stranica za račune s napravljenim promjenama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6DB05" id="_x0000_s1033" type="#_x0000_t202" style="position:absolute;margin-left:127.05pt;margin-top:9.15pt;width:178.25pt;height:.05pt;z-index:-2516316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VI1Gw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" stroked="f">
                <v:textbox style="mso-fit-shape-to-text:t" inset="0,0,0,0">
                  <w:txbxContent>
                    <w:p w14:paraId="44F70364" w14:textId="5FDD11BD" w:rsidR="00FA2D33" w:rsidRPr="00FA2D33" w:rsidRDefault="00FA2D33" w:rsidP="00FA2D33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FA2D33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9</w:t>
                      </w:r>
                      <w:r w:rsidRPr="00FA2D33">
                        <w:rPr>
                          <w:sz w:val="20"/>
                          <w:szCs w:val="20"/>
                        </w:rPr>
                        <w:t>. Stranica za račune s napravljenim promjenama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E4EF771" w14:textId="1EF48DDE" w:rsidR="00FA2D33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4D62034" wp14:editId="6758073E">
                <wp:simplePos x="0" y="0"/>
                <wp:positionH relativeFrom="column">
                  <wp:posOffset>409575</wp:posOffset>
                </wp:positionH>
                <wp:positionV relativeFrom="paragraph">
                  <wp:posOffset>26670</wp:posOffset>
                </wp:positionV>
                <wp:extent cx="2263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3008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F43D9" w14:textId="602D0D51" w:rsidR="00FA2D33" w:rsidRPr="00FA2D33" w:rsidRDefault="00FA2D33" w:rsidP="00FA2D33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FA2D33">
                              <w:rPr>
                                <w:sz w:val="20"/>
                                <w:szCs w:val="20"/>
                              </w:rPr>
                              <w:t>Slika</w:t>
                            </w:r>
                            <w:r w:rsidR="00076C4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FA2D33">
                              <w:rPr>
                                <w:sz w:val="20"/>
                                <w:szCs w:val="20"/>
                              </w:rPr>
                              <w:t>. Prozor prikazan pritiskom na račun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62034" id="_x0000_s1034" type="#_x0000_t202" style="position:absolute;margin-left:32.25pt;margin-top:2.1pt;width:178.2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fk8GwIAAD8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" stroked="f">
                <v:textbox style="mso-fit-shape-to-text:t" inset="0,0,0,0">
                  <w:txbxContent>
                    <w:p w14:paraId="351F43D9" w14:textId="602D0D51" w:rsidR="00FA2D33" w:rsidRPr="00FA2D33" w:rsidRDefault="00FA2D33" w:rsidP="00FA2D33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FA2D33">
                        <w:rPr>
                          <w:sz w:val="20"/>
                          <w:szCs w:val="20"/>
                        </w:rPr>
                        <w:t>Slika</w:t>
                      </w:r>
                      <w:r w:rsidR="00076C45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F15F9">
                        <w:rPr>
                          <w:sz w:val="20"/>
                          <w:szCs w:val="20"/>
                        </w:rPr>
                        <w:t>8</w:t>
                      </w:r>
                      <w:r w:rsidRPr="00FA2D33">
                        <w:rPr>
                          <w:sz w:val="20"/>
                          <w:szCs w:val="20"/>
                        </w:rPr>
                        <w:t>. Prozor prikazan pritiskom na račun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552EDD1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4BCAD427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2319A722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326758D0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05A73BA0" w14:textId="77777777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</w:p>
    <w:p w14:paraId="55C1A8F4" w14:textId="074F5F7F" w:rsidR="00FA2D33" w:rsidRDefault="00FA2D33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 xml:space="preserve">Na početnoj stranici troškovi se mogu dodati pritiskom na gumb „Expense“, a prihodi </w:t>
      </w:r>
      <w:r>
        <w:rPr>
          <w:rFonts w:ascii="Arial" w:hAnsi="Arial" w:cs="Arial"/>
          <w:sz w:val="24"/>
          <w:szCs w:val="24"/>
          <w:lang w:val="hr-HR"/>
        </w:rPr>
        <w:lastRenderedPageBreak/>
        <w:t>pritiskom na gumb „Income“.</w:t>
      </w:r>
      <w:r w:rsidR="00AA2FE8">
        <w:rPr>
          <w:rFonts w:ascii="Arial" w:hAnsi="Arial" w:cs="Arial"/>
          <w:sz w:val="24"/>
          <w:szCs w:val="24"/>
          <w:lang w:val="hr-HR"/>
        </w:rPr>
        <w:t xml:space="preserve"> Korisnik je upućen na stranicu za dodavanje računa gdje unosi račun s kojeg vrši transakciju i kategoriju, kratak opis transakcije, datum i iznos.</w:t>
      </w:r>
    </w:p>
    <w:p w14:paraId="5D89335C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607F2AC" w14:textId="55D21435" w:rsidR="00FA2D33" w:rsidRDefault="007474BF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86912" behindDoc="1" locked="0" layoutInCell="1" allowOverlap="1" wp14:anchorId="2F168266" wp14:editId="6534210A">
            <wp:simplePos x="0" y="0"/>
            <wp:positionH relativeFrom="column">
              <wp:posOffset>3590925</wp:posOffset>
            </wp:positionH>
            <wp:positionV relativeFrom="paragraph">
              <wp:posOffset>245110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2383280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85888" behindDoc="1" locked="0" layoutInCell="1" allowOverlap="1" wp14:anchorId="46357B32" wp14:editId="5235636D">
            <wp:simplePos x="0" y="0"/>
            <wp:positionH relativeFrom="margin">
              <wp:posOffset>333375</wp:posOffset>
            </wp:positionH>
            <wp:positionV relativeFrom="paragraph">
              <wp:posOffset>281305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408889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25E8A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467AB561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006585A5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03BE6111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0EF0320D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7BB3ED5E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ECA4B9A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68B0C025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1F926711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6F99B136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89BA96B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106FB9F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51B5AB39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7C1CD275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6400882C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8DA5707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B437D50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FEC21DA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5E29FB2F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1A32EAE7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427AFF6E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100A7060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54F7C94C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2D24D6D3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5FB12C16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19CC324B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53D718ED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2E26195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24AEF602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62E9DE9C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4D22CAFC" w14:textId="3BF6340A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75E60322" w14:textId="54D4EC15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DAFBC5F" w14:textId="6DD76EA5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670DAA1F" w14:textId="6846F802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5FA7B26F" w14:textId="775E250C" w:rsidR="00F231F8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00D1640" wp14:editId="7C34DE88">
                <wp:simplePos x="0" y="0"/>
                <wp:positionH relativeFrom="column">
                  <wp:posOffset>3838575</wp:posOffset>
                </wp:positionH>
                <wp:positionV relativeFrom="paragraph">
                  <wp:posOffset>7620</wp:posOffset>
                </wp:positionV>
                <wp:extent cx="2263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93481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D91FB" w14:textId="1DB13F2C" w:rsidR="007474BF" w:rsidRPr="00F231F8" w:rsidRDefault="007474BF" w:rsidP="00F231F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F231F8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11</w:t>
                            </w:r>
                            <w:r w:rsidRPr="00F231F8">
                              <w:rPr>
                                <w:sz w:val="20"/>
                                <w:szCs w:val="20"/>
                              </w:rPr>
                              <w:t>. Dodavanje prihoda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D1640" id="_x0000_s1035" type="#_x0000_t202" style="position:absolute;margin-left:302.25pt;margin-top:.6pt;width:178.2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t0ZGwIAAD8EAAAOAAAAZHJzL2Uyb0RvYy54bWysU8Fu2zAMvQ/YPwi6L05SNN2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pdHZzd3fLmaTY7OY2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" stroked="f">
                <v:textbox style="mso-fit-shape-to-text:t" inset="0,0,0,0">
                  <w:txbxContent>
                    <w:p w14:paraId="1FFD91FB" w14:textId="1DB13F2C" w:rsidR="007474BF" w:rsidRPr="00F231F8" w:rsidRDefault="007474BF" w:rsidP="00F231F8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F231F8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11</w:t>
                      </w:r>
                      <w:r w:rsidRPr="00F231F8">
                        <w:rPr>
                          <w:sz w:val="20"/>
                          <w:szCs w:val="20"/>
                        </w:rPr>
                        <w:t>. Dodavanje prihoda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54BC3DA" wp14:editId="194D866B">
                <wp:simplePos x="0" y="0"/>
                <wp:positionH relativeFrom="column">
                  <wp:posOffset>552450</wp:posOffset>
                </wp:positionH>
                <wp:positionV relativeFrom="paragraph">
                  <wp:posOffset>113665</wp:posOffset>
                </wp:positionV>
                <wp:extent cx="2263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82099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8550A" w14:textId="38C6B4B5" w:rsidR="007474BF" w:rsidRPr="007474BF" w:rsidRDefault="007474BF" w:rsidP="007474B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7474BF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  <w:r w:rsidRPr="007474BF">
                              <w:rPr>
                                <w:sz w:val="20"/>
                                <w:szCs w:val="20"/>
                              </w:rPr>
                              <w:t>. Dodavanje troška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BC3DA" id="_x0000_s1036" type="#_x0000_t202" style="position:absolute;margin-left:43.5pt;margin-top:8.95pt;width:178.2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dsGg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" stroked="f">
                <v:textbox style="mso-fit-shape-to-text:t" inset="0,0,0,0">
                  <w:txbxContent>
                    <w:p w14:paraId="4AB8550A" w14:textId="38C6B4B5" w:rsidR="007474BF" w:rsidRPr="007474BF" w:rsidRDefault="007474BF" w:rsidP="007474BF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7474BF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10</w:t>
                      </w:r>
                      <w:r w:rsidRPr="007474BF">
                        <w:rPr>
                          <w:sz w:val="20"/>
                          <w:szCs w:val="20"/>
                        </w:rPr>
                        <w:t>. Dodavanje troška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ACE3BF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6D38B7DB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706F327B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4D73AACB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7306B928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110140A6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14D82F0F" w14:textId="77777777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</w:p>
    <w:p w14:paraId="33FC841C" w14:textId="34BEA5AA" w:rsidR="00F231F8" w:rsidRDefault="00F231F8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lastRenderedPageBreak/>
        <w:drawing>
          <wp:anchor distT="0" distB="0" distL="114300" distR="114300" simplePos="0" relativeHeight="251693056" behindDoc="0" locked="0" layoutInCell="1" allowOverlap="1" wp14:anchorId="63DDC0B5" wp14:editId="6C77FD18">
            <wp:simplePos x="0" y="0"/>
            <wp:positionH relativeFrom="column">
              <wp:posOffset>3295650</wp:posOffset>
            </wp:positionH>
            <wp:positionV relativeFrom="paragraph">
              <wp:posOffset>494665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387311572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11572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92032" behindDoc="0" locked="0" layoutInCell="1" allowOverlap="1" wp14:anchorId="1387991C" wp14:editId="5D2841FA">
            <wp:simplePos x="0" y="0"/>
            <wp:positionH relativeFrom="margin">
              <wp:posOffset>171450</wp:posOffset>
            </wp:positionH>
            <wp:positionV relativeFrom="paragraph">
              <wp:posOffset>496570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807581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hr-HR"/>
        </w:rPr>
        <w:t>Ukupni iznosi i iznosi po kategorijama sad su prikazani na početnoj stranici.</w:t>
      </w:r>
    </w:p>
    <w:p w14:paraId="4B0B317D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21474E5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88F9AAB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E15964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D75187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A371BA0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8318E3C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C9C3441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AE991D5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DDBD8FB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AC99F6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486B21D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349B8B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C45DF31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5E4FB6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0A0D421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CFFB92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734104B1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FB3805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06E85D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BAAC36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EDEA1B3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874F108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CFDEF3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71B35E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B6B007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310C58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CC7F90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9704BA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7FFF1A31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3F8435A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CA16311" w14:textId="415A6F19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8C4DB1D" w14:textId="464B1476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72B5DE9" w14:textId="26724359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392A3EE" w14:textId="3EF9F55D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7C1CD267" w14:textId="10E62DBF" w:rsidR="00360FBF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5A8E5F" wp14:editId="07799161">
                <wp:simplePos x="0" y="0"/>
                <wp:positionH relativeFrom="column">
                  <wp:posOffset>3419475</wp:posOffset>
                </wp:positionH>
                <wp:positionV relativeFrom="paragraph">
                  <wp:posOffset>24765</wp:posOffset>
                </wp:positionV>
                <wp:extent cx="22637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10309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47A1C" w14:textId="4900CE7F" w:rsidR="00F231F8" w:rsidRPr="00F231F8" w:rsidRDefault="00F231F8" w:rsidP="00F231F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F231F8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>55</w:t>
                            </w:r>
                            <w:r w:rsidRPr="00F231F8">
                              <w:rPr>
                                <w:sz w:val="20"/>
                                <w:szCs w:val="20"/>
                              </w:rPr>
                              <w:t>. Početna stranica s dodanim prihodima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A8E5F" id="_x0000_s1066" type="#_x0000_t202" style="position:absolute;margin-left:269.25pt;margin-top:1.95pt;width:178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" stroked="f">
                <v:textbox style="mso-fit-shape-to-text:t" inset="0,0,0,0">
                  <w:txbxContent>
                    <w:p w14:paraId="40C47A1C" w14:textId="4900CE7F" w:rsidR="00F231F8" w:rsidRPr="00F231F8" w:rsidRDefault="00F231F8" w:rsidP="00F231F8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F231F8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1C0782">
                        <w:rPr>
                          <w:sz w:val="20"/>
                          <w:szCs w:val="20"/>
                        </w:rPr>
                        <w:t>55</w:t>
                      </w:r>
                      <w:r w:rsidRPr="00F231F8">
                        <w:rPr>
                          <w:sz w:val="20"/>
                          <w:szCs w:val="20"/>
                        </w:rPr>
                        <w:t>. Početna stranica s dodanim prihodima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A7B323" wp14:editId="687C1A20">
                <wp:simplePos x="0" y="0"/>
                <wp:positionH relativeFrom="column">
                  <wp:posOffset>228600</wp:posOffset>
                </wp:positionH>
                <wp:positionV relativeFrom="paragraph">
                  <wp:posOffset>57150</wp:posOffset>
                </wp:positionV>
                <wp:extent cx="22637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75706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BCCEF" w14:textId="191B1A7D" w:rsidR="00F231F8" w:rsidRPr="00F231F8" w:rsidRDefault="00F231F8" w:rsidP="00F231F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F231F8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12</w:t>
                            </w:r>
                            <w:r w:rsidRPr="00F231F8">
                              <w:rPr>
                                <w:sz w:val="20"/>
                                <w:szCs w:val="20"/>
                              </w:rPr>
                              <w:t>. Početna stranica s dodanim troškovima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7B323" id="_x0000_s1038" type="#_x0000_t202" style="position:absolute;margin-left:18pt;margin-top:4.5pt;width:178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4mGw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" stroked="f">
                <v:textbox style="mso-fit-shape-to-text:t" inset="0,0,0,0">
                  <w:txbxContent>
                    <w:p w14:paraId="085BCCEF" w14:textId="191B1A7D" w:rsidR="00F231F8" w:rsidRPr="00F231F8" w:rsidRDefault="00F231F8" w:rsidP="00F231F8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F231F8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12</w:t>
                      </w:r>
                      <w:r w:rsidRPr="00F231F8">
                        <w:rPr>
                          <w:sz w:val="20"/>
                          <w:szCs w:val="20"/>
                        </w:rPr>
                        <w:t>. Početna stranica s dodanim troškovima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15C4004" w14:textId="4F25F6A3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6D882AA" w14:textId="406CBECA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F3FEDE8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D4097C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EF3502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826CB9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88D40B7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DE1DC07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BECA6C8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D820FFF" w14:textId="3510DAA9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lastRenderedPageBreak/>
        <w:drawing>
          <wp:anchor distT="0" distB="0" distL="114300" distR="114300" simplePos="0" relativeHeight="251699200" behindDoc="0" locked="0" layoutInCell="1" allowOverlap="1" wp14:anchorId="113026D4" wp14:editId="117F568E">
            <wp:simplePos x="0" y="0"/>
            <wp:positionH relativeFrom="column">
              <wp:posOffset>3638550</wp:posOffset>
            </wp:positionH>
            <wp:positionV relativeFrom="paragraph">
              <wp:posOffset>683895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1953356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698176" behindDoc="0" locked="0" layoutInCell="1" allowOverlap="1" wp14:anchorId="543E5F62" wp14:editId="208B0D06">
            <wp:simplePos x="0" y="0"/>
            <wp:positionH relativeFrom="column">
              <wp:posOffset>342900</wp:posOffset>
            </wp:positionH>
            <wp:positionV relativeFrom="paragraph">
              <wp:posOffset>666750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2105350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hr-HR"/>
        </w:rPr>
        <w:t xml:space="preserve">Slično tome, pritiskom na gumb „Transfer“ biraju se 2 računa i ostala polja jednako kao i kod transakcija. </w:t>
      </w:r>
    </w:p>
    <w:p w14:paraId="081743DA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C054580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4128686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FD0CF6C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B245AA4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0A3EBC5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CADFA6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AD2DF6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E9CE28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70BB2EF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671EE13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CE9B275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B890358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8E03BFA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83BF500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A6759C7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32FCAC3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09BCFC1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EEFC3E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742E895C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51747E5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1D75300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205800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44B694D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C4D831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E75F488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D91E940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23B57DE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BF8C427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00B571B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A88564C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37AF154" w14:textId="0E63DDE1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6FC6E48" w14:textId="1614B1B3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11D10458" w14:textId="45F2735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5ABF20D" w14:textId="5AABA514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238CD9F9" w14:textId="62A154E4" w:rsidR="00360FBF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A5E83E" wp14:editId="747C814C">
                <wp:simplePos x="0" y="0"/>
                <wp:positionH relativeFrom="column">
                  <wp:posOffset>3943350</wp:posOffset>
                </wp:positionH>
                <wp:positionV relativeFrom="paragraph">
                  <wp:posOffset>12065</wp:posOffset>
                </wp:positionV>
                <wp:extent cx="22637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249398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3579B" w14:textId="630A636C" w:rsidR="00360FBF" w:rsidRPr="00360FBF" w:rsidRDefault="00360FBF" w:rsidP="00360FB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360FBF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14</w:t>
                            </w:r>
                            <w:r w:rsidRPr="00360FBF">
                              <w:rPr>
                                <w:sz w:val="20"/>
                                <w:szCs w:val="20"/>
                              </w:rPr>
                              <w:t>. Stanje računa nakon prijenosa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5E83E" id="_x0000_s1039" type="#_x0000_t202" style="position:absolute;margin-left:310.5pt;margin-top:.95pt;width:178.2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" stroked="f">
                <v:textbox style="mso-fit-shape-to-text:t" inset="0,0,0,0">
                  <w:txbxContent>
                    <w:p w14:paraId="76F3579B" w14:textId="630A636C" w:rsidR="00360FBF" w:rsidRPr="00360FBF" w:rsidRDefault="00360FBF" w:rsidP="00360FBF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360FBF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14</w:t>
                      </w:r>
                      <w:r w:rsidRPr="00360FBF">
                        <w:rPr>
                          <w:sz w:val="20"/>
                          <w:szCs w:val="20"/>
                        </w:rPr>
                        <w:t>. Stanje računa nakon prijenosa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578D87" wp14:editId="2A95A3EC">
                <wp:simplePos x="0" y="0"/>
                <wp:positionH relativeFrom="column">
                  <wp:posOffset>523875</wp:posOffset>
                </wp:positionH>
                <wp:positionV relativeFrom="paragraph">
                  <wp:posOffset>69215</wp:posOffset>
                </wp:positionV>
                <wp:extent cx="22637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012392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663B0" w14:textId="046C22AA" w:rsidR="00360FBF" w:rsidRDefault="00360FBF" w:rsidP="00360FBF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60FBF">
                              <w:rPr>
                                <w:sz w:val="20"/>
                                <w:szCs w:val="20"/>
                              </w:rPr>
                              <w:t>Slika</w:t>
                            </w:r>
                            <w:r w:rsidR="001C07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13</w:t>
                            </w:r>
                            <w:r w:rsidRPr="00360FBF">
                              <w:rPr>
                                <w:sz w:val="20"/>
                                <w:szCs w:val="20"/>
                              </w:rPr>
                              <w:t>. Stanje računa prije prijenosa</w:t>
                            </w:r>
                          </w:p>
                          <w:p w14:paraId="1CF710E8" w14:textId="77777777" w:rsidR="00360FBF" w:rsidRPr="00360FBF" w:rsidRDefault="00360FBF" w:rsidP="00360FBF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78D87" id="_x0000_s1040" type="#_x0000_t202" style="position:absolute;margin-left:41.25pt;margin-top:5.45pt;width:178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fX4GwIAAEAEAAAOAAAAZHJzL2Uyb0RvYy54bWysU8Fu2zAMvQ/YPwi6L07SNR2M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" stroked="f">
                <v:textbox style="mso-fit-shape-to-text:t" inset="0,0,0,0">
                  <w:txbxContent>
                    <w:p w14:paraId="321663B0" w14:textId="046C22AA" w:rsidR="00360FBF" w:rsidRDefault="00360FBF" w:rsidP="00360FBF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r w:rsidRPr="00360FBF">
                        <w:rPr>
                          <w:sz w:val="20"/>
                          <w:szCs w:val="20"/>
                        </w:rPr>
                        <w:t>Slika</w:t>
                      </w:r>
                      <w:r w:rsidR="001C078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F15F9">
                        <w:rPr>
                          <w:sz w:val="20"/>
                          <w:szCs w:val="20"/>
                        </w:rPr>
                        <w:t>13</w:t>
                      </w:r>
                      <w:r w:rsidRPr="00360FBF">
                        <w:rPr>
                          <w:sz w:val="20"/>
                          <w:szCs w:val="20"/>
                        </w:rPr>
                        <w:t>. Stanje računa prije prijenosa</w:t>
                      </w:r>
                    </w:p>
                    <w:p w14:paraId="1CF710E8" w14:textId="77777777" w:rsidR="00360FBF" w:rsidRPr="00360FBF" w:rsidRDefault="00360FBF" w:rsidP="00360FBF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09157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79E5385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35490D9C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4DAEF339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1E7DE07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5B822856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128F35FF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6405DBE2" w14:textId="77777777" w:rsidR="00360FBF" w:rsidRDefault="00360FBF" w:rsidP="00577969">
      <w:pPr>
        <w:rPr>
          <w:rFonts w:ascii="Arial" w:hAnsi="Arial" w:cs="Arial"/>
          <w:sz w:val="24"/>
          <w:szCs w:val="24"/>
          <w:lang w:val="hr-HR"/>
        </w:rPr>
      </w:pPr>
    </w:p>
    <w:p w14:paraId="0818B22F" w14:textId="612CC202" w:rsidR="00240352" w:rsidRDefault="00894608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lastRenderedPageBreak/>
        <w:t>Vlastite kategorije se mogu dodati pritiskom na gumb „Category“. Primjerice, ako korisnik želi specifično pratiti koliko troši na brzu hranu, može unijeti željeni naziv, ikonu i boju te odabrati odgovarajuću kategoriju (trošak ili prihod).</w:t>
      </w:r>
    </w:p>
    <w:p w14:paraId="66DD395F" w14:textId="1607AD9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30B5330C" w14:textId="5A22E0F8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9B84016" w14:textId="72A2D998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705344" behindDoc="0" locked="0" layoutInCell="1" allowOverlap="1" wp14:anchorId="4DA5C0FF" wp14:editId="36C43752">
            <wp:simplePos x="0" y="0"/>
            <wp:positionH relativeFrom="column">
              <wp:posOffset>3571875</wp:posOffset>
            </wp:positionH>
            <wp:positionV relativeFrom="paragraph">
              <wp:posOffset>10795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5359671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704320" behindDoc="0" locked="0" layoutInCell="1" allowOverlap="1" wp14:anchorId="10DE3B10" wp14:editId="0DA61019">
            <wp:simplePos x="0" y="0"/>
            <wp:positionH relativeFrom="column">
              <wp:posOffset>285750</wp:posOffset>
            </wp:positionH>
            <wp:positionV relativeFrom="paragraph">
              <wp:posOffset>10795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9101024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11EC3" w14:textId="583B6441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3559F05B" w14:textId="4DF3B8A8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C1C88F3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8C67696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46C54AA8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0B93C2E0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471A62CB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429F825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440C8D9F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6AE29F87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96670B2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3C3539BB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1EB7C73D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76A1A876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5610A89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0E17EB07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0A091B04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66276A5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6777D533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13555AB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0AD6ABA6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1E4381C8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843646C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38F829E4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7E8B4FCE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3E04EF7" w14:textId="3CD8F252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8EF6327" w14:textId="17A33F5B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3584E86" w14:textId="6D42A865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78E42733" w14:textId="771A6932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743669F9" w14:textId="6F2E667B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367EFB13" w14:textId="25972439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11793124" w14:textId="37EA93E5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5F9F3582" w14:textId="4B429D99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A62D6D" wp14:editId="4A21C9BC">
                <wp:simplePos x="0" y="0"/>
                <wp:positionH relativeFrom="margin">
                  <wp:posOffset>3857625</wp:posOffset>
                </wp:positionH>
                <wp:positionV relativeFrom="paragraph">
                  <wp:posOffset>55245</wp:posOffset>
                </wp:positionV>
                <wp:extent cx="2263775" cy="635"/>
                <wp:effectExtent l="0" t="0" r="3175" b="8255"/>
                <wp:wrapThrough wrapText="bothSides">
                  <wp:wrapPolygon edited="0">
                    <wp:start x="0" y="0"/>
                    <wp:lineTo x="0" y="20698"/>
                    <wp:lineTo x="21449" y="20698"/>
                    <wp:lineTo x="21449" y="0"/>
                    <wp:lineTo x="0" y="0"/>
                  </wp:wrapPolygon>
                </wp:wrapThrough>
                <wp:docPr id="11930907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A29FD" w14:textId="27124ACF" w:rsidR="00894608" w:rsidRPr="002F1298" w:rsidRDefault="00894608" w:rsidP="008946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lang w:val="hr-HR"/>
                              </w:rPr>
                            </w:pPr>
                            <w:r>
                              <w:t xml:space="preserve">Slika </w:t>
                            </w:r>
                            <w:r w:rsidR="003F15F9">
                              <w:t>16</w:t>
                            </w:r>
                            <w:r>
                              <w:t>. Dodana kategorija na početnoj stranici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2D6D" id="_x0000_s1041" type="#_x0000_t202" style="position:absolute;margin-left:303.75pt;margin-top:4.35pt;width:178.25pt;height:.0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tHdGg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" stroked="f">
                <v:textbox style="mso-fit-shape-to-text:t" inset="0,0,0,0">
                  <w:txbxContent>
                    <w:p w14:paraId="106A29FD" w14:textId="27124ACF" w:rsidR="00894608" w:rsidRPr="002F1298" w:rsidRDefault="00894608" w:rsidP="00894608">
                      <w:pPr>
                        <w:pStyle w:val="Caption"/>
                        <w:rPr>
                          <w:rFonts w:ascii="Arial" w:hAnsi="Arial" w:cs="Arial"/>
                          <w:noProof/>
                          <w:lang w:val="hr-HR"/>
                        </w:rPr>
                      </w:pPr>
                      <w:r>
                        <w:t xml:space="preserve">Slika </w:t>
                      </w:r>
                      <w:r w:rsidR="003F15F9">
                        <w:t>16</w:t>
                      </w:r>
                      <w:r>
                        <w:t>. Dodana kategorija na početnoj stranici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15317B" wp14:editId="594E20F2">
                <wp:simplePos x="0" y="0"/>
                <wp:positionH relativeFrom="column">
                  <wp:posOffset>400050</wp:posOffset>
                </wp:positionH>
                <wp:positionV relativeFrom="paragraph">
                  <wp:posOffset>74295</wp:posOffset>
                </wp:positionV>
                <wp:extent cx="22637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75743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AA23E" w14:textId="33D2F1F2" w:rsidR="00894608" w:rsidRPr="00894608" w:rsidRDefault="00894608" w:rsidP="0089460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894608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15</w:t>
                            </w:r>
                            <w:r w:rsidRPr="00894608">
                              <w:rPr>
                                <w:sz w:val="20"/>
                                <w:szCs w:val="20"/>
                              </w:rPr>
                              <w:t>. Dodavanje vlastite kategorije troška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5317B" id="_x0000_s1042" type="#_x0000_t202" style="position:absolute;margin-left:31.5pt;margin-top:5.85pt;width:178.2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ryyGw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" stroked="f">
                <v:textbox style="mso-fit-shape-to-text:t" inset="0,0,0,0">
                  <w:txbxContent>
                    <w:p w14:paraId="5F6AA23E" w14:textId="33D2F1F2" w:rsidR="00894608" w:rsidRPr="00894608" w:rsidRDefault="00894608" w:rsidP="00894608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894608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15</w:t>
                      </w:r>
                      <w:r w:rsidRPr="00894608">
                        <w:rPr>
                          <w:sz w:val="20"/>
                          <w:szCs w:val="20"/>
                        </w:rPr>
                        <w:t>. Dodavanje vlastite kategorije troška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FC7A038" w14:textId="3C2D17AB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7D240B05" w14:textId="36A7443F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0B2EBD9F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2DDA3A44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40EC54C1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4CF71E42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165B3B90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7B89E758" w14:textId="1164B9E1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lastRenderedPageBreak/>
        <w:t>Predefinirane kategorije kao i dodane kategorije mogu se obrisati pritiskom na njih i onda na tipku „Delete“.</w:t>
      </w:r>
    </w:p>
    <w:p w14:paraId="7C3DD31C" w14:textId="77777777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</w:p>
    <w:p w14:paraId="1C9683EF" w14:textId="440FC1F0" w:rsidR="00240352" w:rsidRDefault="00240352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anchor distT="0" distB="0" distL="114300" distR="114300" simplePos="0" relativeHeight="251710464" behindDoc="0" locked="0" layoutInCell="1" allowOverlap="1" wp14:anchorId="5404CB2E" wp14:editId="10E072F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588400" cy="5749200"/>
            <wp:effectExtent l="0" t="0" r="2540" b="4445"/>
            <wp:wrapThrough wrapText="bothSides">
              <wp:wrapPolygon edited="0">
                <wp:start x="0" y="0"/>
                <wp:lineTo x="0" y="21545"/>
                <wp:lineTo x="21462" y="21545"/>
                <wp:lineTo x="21462" y="0"/>
                <wp:lineTo x="0" y="0"/>
              </wp:wrapPolygon>
            </wp:wrapThrough>
            <wp:docPr id="17738558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57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AA708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20E1BD7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74FEEDC4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82C1A90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0DECC132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8EDFD94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43194127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0BB87E85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3A8D143E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4959BA32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411E559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2EFB610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644D24F6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6D6DC22F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7D3FB4F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235E527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372B147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7E602CC1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4120AB41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FE21180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50FCAA30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619A0651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7C5A72C2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E6E7ACA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6755357A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D052492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EA683AE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7925B74D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542F757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341E047F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3E6DAF20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FC6EE5A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3AFC67E1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651F1332" w14:textId="76112C29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2F343" wp14:editId="0025510E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263775" cy="635"/>
                <wp:effectExtent l="0" t="0" r="3175" b="0"/>
                <wp:wrapThrough wrapText="bothSides">
                  <wp:wrapPolygon edited="0">
                    <wp:start x="0" y="0"/>
                    <wp:lineTo x="0" y="20618"/>
                    <wp:lineTo x="21449" y="20618"/>
                    <wp:lineTo x="21449" y="0"/>
                    <wp:lineTo x="0" y="0"/>
                  </wp:wrapPolygon>
                </wp:wrapThrough>
                <wp:docPr id="14464226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F32DD" w14:textId="7933394A" w:rsidR="00240352" w:rsidRPr="00240352" w:rsidRDefault="00240352" w:rsidP="00240352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240352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="003F15F9"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240352">
                              <w:rPr>
                                <w:sz w:val="20"/>
                                <w:szCs w:val="20"/>
                              </w:rPr>
                              <w:t>. Otvoreni prozor nakon pritiska na kategoriju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2F343" id="_x0000_s1043" type="#_x0000_t202" style="position:absolute;margin-left:0;margin-top:.65pt;width:178.25pt;height:.0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ZiXGw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" stroked="f">
                <v:textbox style="mso-fit-shape-to-text:t" inset="0,0,0,0">
                  <w:txbxContent>
                    <w:p w14:paraId="6AAF32DD" w14:textId="7933394A" w:rsidR="00240352" w:rsidRPr="00240352" w:rsidRDefault="00240352" w:rsidP="00240352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hr-HR"/>
                        </w:rPr>
                      </w:pPr>
                      <w:r w:rsidRPr="00240352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="003F15F9">
                        <w:rPr>
                          <w:sz w:val="20"/>
                          <w:szCs w:val="20"/>
                        </w:rPr>
                        <w:t>17</w:t>
                      </w:r>
                      <w:r w:rsidRPr="00240352">
                        <w:rPr>
                          <w:sz w:val="20"/>
                          <w:szCs w:val="20"/>
                        </w:rPr>
                        <w:t>. Otvoreni prozor nakon pritiska na kategoriju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6C0CB5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572736B7" w14:textId="12F2A334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F8EFAE7" w14:textId="77777777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5C9F9171" w14:textId="3EC57E2E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73D1B0C" w14:textId="0DEA9CCC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16E97CC8" w14:textId="01BE3AF2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2FB6D082" w14:textId="53149080" w:rsidR="00076C45" w:rsidRDefault="00076C45" w:rsidP="00577969">
      <w:pPr>
        <w:rPr>
          <w:rFonts w:ascii="Arial" w:hAnsi="Arial" w:cs="Arial"/>
          <w:sz w:val="24"/>
          <w:szCs w:val="24"/>
          <w:lang w:val="hr-HR"/>
        </w:rPr>
      </w:pPr>
    </w:p>
    <w:p w14:paraId="79724650" w14:textId="3D29CD36" w:rsidR="00851A73" w:rsidRPr="003F15F9" w:rsidRDefault="00851A73" w:rsidP="003F15F9">
      <w:pPr>
        <w:rPr>
          <w:rFonts w:ascii="Arial" w:hAnsi="Arial" w:cs="Arial"/>
          <w:sz w:val="24"/>
          <w:szCs w:val="24"/>
          <w:lang w:val="hr-HR"/>
        </w:rPr>
      </w:pPr>
    </w:p>
    <w:sectPr w:rsidR="00851A73" w:rsidRPr="003F15F9" w:rsidSect="00620B2D">
      <w:footerReference w:type="defaul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9DB725" w14:textId="77777777" w:rsidR="001A6772" w:rsidRDefault="001A6772">
      <w:r>
        <w:separator/>
      </w:r>
    </w:p>
  </w:endnote>
  <w:endnote w:type="continuationSeparator" w:id="0">
    <w:p w14:paraId="71BA951E" w14:textId="77777777" w:rsidR="001A6772" w:rsidRDefault="001A6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F3B4B" w14:paraId="19F8EE4B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ACC99D4" w14:textId="0AC7D4F6" w:rsidR="00A10E2F" w:rsidRPr="00DF3B4B" w:rsidRDefault="00A10E2F">
          <w:pPr>
            <w:ind w:right="360"/>
            <w:rPr>
              <w:lang w:val="hr-HR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6363C8B" w14:textId="70CA66F9" w:rsidR="00A10E2F" w:rsidRPr="00DF3B4B" w:rsidRDefault="00A10E2F">
          <w:pPr>
            <w:jc w:val="center"/>
            <w:rPr>
              <w:lang w:val="hr-HR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9BD9B3B" w14:textId="4D5EAB8F" w:rsidR="00A10E2F" w:rsidRPr="00DF3B4B" w:rsidRDefault="00A10E2F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PageNumber"/>
              <w:lang w:val="hr-HR"/>
            </w:rPr>
            <w:fldChar w:fldCharType="begin"/>
          </w:r>
          <w:r w:rsidRPr="00DF3B4B">
            <w:rPr>
              <w:rStyle w:val="PageNumber"/>
              <w:lang w:val="hr-HR"/>
            </w:rPr>
            <w:instrText xml:space="preserve"> PAGE </w:instrText>
          </w:r>
          <w:r w:rsidRPr="00DF3B4B">
            <w:rPr>
              <w:rStyle w:val="PageNumber"/>
              <w:lang w:val="hr-HR"/>
            </w:rPr>
            <w:fldChar w:fldCharType="separate"/>
          </w:r>
          <w:r>
            <w:rPr>
              <w:rStyle w:val="PageNumber"/>
              <w:noProof/>
              <w:lang w:val="hr-HR"/>
            </w:rPr>
            <w:t>3</w:t>
          </w:r>
          <w:r w:rsidRPr="00DF3B4B">
            <w:rPr>
              <w:rStyle w:val="PageNumber"/>
              <w:lang w:val="hr-HR"/>
            </w:rPr>
            <w:fldChar w:fldCharType="end"/>
          </w:r>
        </w:p>
      </w:tc>
    </w:tr>
  </w:tbl>
  <w:p w14:paraId="7DDA6E23" w14:textId="77777777" w:rsidR="00A10E2F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FE4306" w14:textId="77777777" w:rsidR="001A6772" w:rsidRDefault="001A6772">
      <w:r>
        <w:separator/>
      </w:r>
    </w:p>
  </w:footnote>
  <w:footnote w:type="continuationSeparator" w:id="0">
    <w:p w14:paraId="7CE580A9" w14:textId="77777777" w:rsidR="001A6772" w:rsidRDefault="001A6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6C644D"/>
    <w:multiLevelType w:val="hybridMultilevel"/>
    <w:tmpl w:val="FADA357A"/>
    <w:lvl w:ilvl="0" w:tplc="00AE7078">
      <w:start w:val="1"/>
      <w:numFmt w:val="decimal"/>
      <w:lvlText w:val="%1."/>
      <w:lvlJc w:val="left"/>
      <w:pPr>
        <w:ind w:left="1919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0AD2838"/>
    <w:multiLevelType w:val="hybridMultilevel"/>
    <w:tmpl w:val="52BA02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C444A81"/>
    <w:multiLevelType w:val="hybridMultilevel"/>
    <w:tmpl w:val="D680A0B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BA2D96"/>
    <w:multiLevelType w:val="hybridMultilevel"/>
    <w:tmpl w:val="7E54E7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073AE1"/>
    <w:multiLevelType w:val="hybridMultilevel"/>
    <w:tmpl w:val="F31AAD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B23296"/>
    <w:multiLevelType w:val="hybridMultilevel"/>
    <w:tmpl w:val="DE0AD0F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8C82D22"/>
    <w:multiLevelType w:val="hybridMultilevel"/>
    <w:tmpl w:val="5B7C202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BB196F"/>
    <w:multiLevelType w:val="hybridMultilevel"/>
    <w:tmpl w:val="C76E3F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D210FD"/>
    <w:multiLevelType w:val="hybridMultilevel"/>
    <w:tmpl w:val="ED4042D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B2B1C6A"/>
    <w:multiLevelType w:val="hybridMultilevel"/>
    <w:tmpl w:val="890AD94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BEC7CD7"/>
    <w:multiLevelType w:val="hybridMultilevel"/>
    <w:tmpl w:val="C62297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A1AB0"/>
    <w:multiLevelType w:val="hybridMultilevel"/>
    <w:tmpl w:val="1DF0E8B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780F6E"/>
    <w:multiLevelType w:val="hybridMultilevel"/>
    <w:tmpl w:val="40CAD6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3138F"/>
    <w:multiLevelType w:val="hybridMultilevel"/>
    <w:tmpl w:val="29B8EE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B15392"/>
    <w:multiLevelType w:val="hybridMultilevel"/>
    <w:tmpl w:val="96F815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B42CAC"/>
    <w:multiLevelType w:val="hybridMultilevel"/>
    <w:tmpl w:val="37E48E7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CC4358C"/>
    <w:multiLevelType w:val="hybridMultilevel"/>
    <w:tmpl w:val="A04E51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2160" w:hanging="360"/>
      </w:p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FC7105D"/>
    <w:multiLevelType w:val="hybridMultilevel"/>
    <w:tmpl w:val="050CE4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5CB6E6F"/>
    <w:multiLevelType w:val="hybridMultilevel"/>
    <w:tmpl w:val="E6C23F0A"/>
    <w:lvl w:ilvl="0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4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9C4455"/>
    <w:multiLevelType w:val="hybridMultilevel"/>
    <w:tmpl w:val="35FEB21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CDF6AAF"/>
    <w:multiLevelType w:val="hybridMultilevel"/>
    <w:tmpl w:val="2124AB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F363AAF"/>
    <w:multiLevelType w:val="hybridMultilevel"/>
    <w:tmpl w:val="F7E017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245202A"/>
    <w:multiLevelType w:val="hybridMultilevel"/>
    <w:tmpl w:val="2B9EA6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4453B50"/>
    <w:multiLevelType w:val="hybridMultilevel"/>
    <w:tmpl w:val="6A300F44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7721F91"/>
    <w:multiLevelType w:val="hybridMultilevel"/>
    <w:tmpl w:val="62F8410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B4178B"/>
    <w:multiLevelType w:val="hybridMultilevel"/>
    <w:tmpl w:val="7A8A88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C02DD3"/>
    <w:multiLevelType w:val="hybridMultilevel"/>
    <w:tmpl w:val="4246C4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 w15:restartNumberingAfterBreak="0">
    <w:nsid w:val="7B843B72"/>
    <w:multiLevelType w:val="hybridMultilevel"/>
    <w:tmpl w:val="A0823B1A"/>
    <w:lvl w:ilvl="0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5" w15:restartNumberingAfterBreak="0">
    <w:nsid w:val="7EB077B8"/>
    <w:multiLevelType w:val="hybridMultilevel"/>
    <w:tmpl w:val="502282F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EED2979"/>
    <w:multiLevelType w:val="hybridMultilevel"/>
    <w:tmpl w:val="BB7E4C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5729177">
    <w:abstractNumId w:val="0"/>
  </w:num>
  <w:num w:numId="2" w16cid:durableId="259215776">
    <w:abstractNumId w:val="24"/>
  </w:num>
  <w:num w:numId="3" w16cid:durableId="993141627">
    <w:abstractNumId w:val="7"/>
  </w:num>
  <w:num w:numId="4" w16cid:durableId="1348288447">
    <w:abstractNumId w:val="4"/>
  </w:num>
  <w:num w:numId="5" w16cid:durableId="1375428971">
    <w:abstractNumId w:val="10"/>
  </w:num>
  <w:num w:numId="6" w16cid:durableId="390543078">
    <w:abstractNumId w:val="18"/>
  </w:num>
  <w:num w:numId="7" w16cid:durableId="1269658779">
    <w:abstractNumId w:val="33"/>
  </w:num>
  <w:num w:numId="8" w16cid:durableId="1997683247">
    <w:abstractNumId w:val="1"/>
  </w:num>
  <w:num w:numId="9" w16cid:durableId="317416352">
    <w:abstractNumId w:val="20"/>
  </w:num>
  <w:num w:numId="10" w16cid:durableId="2104958448">
    <w:abstractNumId w:val="14"/>
  </w:num>
  <w:num w:numId="11" w16cid:durableId="1301425233">
    <w:abstractNumId w:val="19"/>
  </w:num>
  <w:num w:numId="12" w16cid:durableId="447895374">
    <w:abstractNumId w:val="6"/>
  </w:num>
  <w:num w:numId="13" w16cid:durableId="493037448">
    <w:abstractNumId w:val="17"/>
  </w:num>
  <w:num w:numId="14" w16cid:durableId="1203596952">
    <w:abstractNumId w:val="5"/>
  </w:num>
  <w:num w:numId="15" w16cid:durableId="2098751000">
    <w:abstractNumId w:val="25"/>
  </w:num>
  <w:num w:numId="16" w16cid:durableId="289362386">
    <w:abstractNumId w:val="12"/>
  </w:num>
  <w:num w:numId="17" w16cid:durableId="1223098882">
    <w:abstractNumId w:val="9"/>
  </w:num>
  <w:num w:numId="18" w16cid:durableId="942227083">
    <w:abstractNumId w:val="3"/>
  </w:num>
  <w:num w:numId="19" w16cid:durableId="1986398687">
    <w:abstractNumId w:val="23"/>
  </w:num>
  <w:num w:numId="20" w16cid:durableId="2086999215">
    <w:abstractNumId w:val="8"/>
  </w:num>
  <w:num w:numId="21" w16cid:durableId="517815331">
    <w:abstractNumId w:val="16"/>
  </w:num>
  <w:num w:numId="22" w16cid:durableId="2055229259">
    <w:abstractNumId w:val="15"/>
  </w:num>
  <w:num w:numId="23" w16cid:durableId="261838359">
    <w:abstractNumId w:val="2"/>
  </w:num>
  <w:num w:numId="24" w16cid:durableId="1621036008">
    <w:abstractNumId w:val="28"/>
  </w:num>
  <w:num w:numId="25" w16cid:durableId="1727725730">
    <w:abstractNumId w:val="34"/>
  </w:num>
  <w:num w:numId="26" w16cid:durableId="1278216155">
    <w:abstractNumId w:val="35"/>
  </w:num>
  <w:num w:numId="27" w16cid:durableId="1204168605">
    <w:abstractNumId w:val="22"/>
  </w:num>
  <w:num w:numId="28" w16cid:durableId="1131286439">
    <w:abstractNumId w:val="11"/>
  </w:num>
  <w:num w:numId="29" w16cid:durableId="1457022475">
    <w:abstractNumId w:val="32"/>
  </w:num>
  <w:num w:numId="30" w16cid:durableId="164512751">
    <w:abstractNumId w:val="27"/>
  </w:num>
  <w:num w:numId="31" w16cid:durableId="1307248806">
    <w:abstractNumId w:val="26"/>
  </w:num>
  <w:num w:numId="32" w16cid:durableId="758598867">
    <w:abstractNumId w:val="36"/>
  </w:num>
  <w:num w:numId="33" w16cid:durableId="125782152">
    <w:abstractNumId w:val="13"/>
  </w:num>
  <w:num w:numId="34" w16cid:durableId="224530212">
    <w:abstractNumId w:val="31"/>
  </w:num>
  <w:num w:numId="35" w16cid:durableId="1712457829">
    <w:abstractNumId w:val="21"/>
  </w:num>
  <w:num w:numId="36" w16cid:durableId="1943754620">
    <w:abstractNumId w:val="29"/>
  </w:num>
  <w:num w:numId="37" w16cid:durableId="13420052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ED8"/>
    <w:rsid w:val="000115F8"/>
    <w:rsid w:val="00030FA6"/>
    <w:rsid w:val="00032461"/>
    <w:rsid w:val="00033D01"/>
    <w:rsid w:val="00034BDE"/>
    <w:rsid w:val="00043DB6"/>
    <w:rsid w:val="00076C45"/>
    <w:rsid w:val="00080DE8"/>
    <w:rsid w:val="000862FE"/>
    <w:rsid w:val="00097A4E"/>
    <w:rsid w:val="000A14A5"/>
    <w:rsid w:val="000A6603"/>
    <w:rsid w:val="000C21E9"/>
    <w:rsid w:val="000D472E"/>
    <w:rsid w:val="000E3919"/>
    <w:rsid w:val="000E4099"/>
    <w:rsid w:val="000F5C98"/>
    <w:rsid w:val="00100095"/>
    <w:rsid w:val="001115E4"/>
    <w:rsid w:val="00113BEB"/>
    <w:rsid w:val="00117619"/>
    <w:rsid w:val="00126690"/>
    <w:rsid w:val="00130B16"/>
    <w:rsid w:val="00153738"/>
    <w:rsid w:val="0015703B"/>
    <w:rsid w:val="00183E31"/>
    <w:rsid w:val="001A6772"/>
    <w:rsid w:val="001C0782"/>
    <w:rsid w:val="001C5ED8"/>
    <w:rsid w:val="001D02A4"/>
    <w:rsid w:val="001D5EA3"/>
    <w:rsid w:val="001E2672"/>
    <w:rsid w:val="001E42B7"/>
    <w:rsid w:val="00217A2C"/>
    <w:rsid w:val="00223F1C"/>
    <w:rsid w:val="00230E52"/>
    <w:rsid w:val="00240352"/>
    <w:rsid w:val="0025707F"/>
    <w:rsid w:val="00272AB2"/>
    <w:rsid w:val="002767CE"/>
    <w:rsid w:val="00287644"/>
    <w:rsid w:val="00290BBA"/>
    <w:rsid w:val="002949B8"/>
    <w:rsid w:val="002A0274"/>
    <w:rsid w:val="002A587E"/>
    <w:rsid w:val="002B121B"/>
    <w:rsid w:val="002C0241"/>
    <w:rsid w:val="002C201E"/>
    <w:rsid w:val="002C2FAE"/>
    <w:rsid w:val="002C69FF"/>
    <w:rsid w:val="002C77E5"/>
    <w:rsid w:val="002D5E95"/>
    <w:rsid w:val="002F1ADC"/>
    <w:rsid w:val="002F43D6"/>
    <w:rsid w:val="002F7962"/>
    <w:rsid w:val="00315FC5"/>
    <w:rsid w:val="00322CDA"/>
    <w:rsid w:val="00326360"/>
    <w:rsid w:val="00342FA5"/>
    <w:rsid w:val="00352484"/>
    <w:rsid w:val="00360FBF"/>
    <w:rsid w:val="00380ED1"/>
    <w:rsid w:val="0039368C"/>
    <w:rsid w:val="003A06E8"/>
    <w:rsid w:val="003A79F4"/>
    <w:rsid w:val="003D6983"/>
    <w:rsid w:val="003F15F9"/>
    <w:rsid w:val="00403B3D"/>
    <w:rsid w:val="00406B5E"/>
    <w:rsid w:val="00445A44"/>
    <w:rsid w:val="00455787"/>
    <w:rsid w:val="00465775"/>
    <w:rsid w:val="00474436"/>
    <w:rsid w:val="00476E88"/>
    <w:rsid w:val="004852C8"/>
    <w:rsid w:val="004A00C0"/>
    <w:rsid w:val="004A3BE8"/>
    <w:rsid w:val="004A61F6"/>
    <w:rsid w:val="004B6C1F"/>
    <w:rsid w:val="004C2AEF"/>
    <w:rsid w:val="004D0BEF"/>
    <w:rsid w:val="004E5140"/>
    <w:rsid w:val="004F5FC3"/>
    <w:rsid w:val="0050237C"/>
    <w:rsid w:val="00520867"/>
    <w:rsid w:val="005258D7"/>
    <w:rsid w:val="005350D2"/>
    <w:rsid w:val="0055086F"/>
    <w:rsid w:val="00552603"/>
    <w:rsid w:val="00577969"/>
    <w:rsid w:val="00586063"/>
    <w:rsid w:val="00595828"/>
    <w:rsid w:val="005C10DA"/>
    <w:rsid w:val="005D00EB"/>
    <w:rsid w:val="005D6FB5"/>
    <w:rsid w:val="005D7D66"/>
    <w:rsid w:val="005E7FA3"/>
    <w:rsid w:val="005F077A"/>
    <w:rsid w:val="005F1CE1"/>
    <w:rsid w:val="005F25B3"/>
    <w:rsid w:val="00611174"/>
    <w:rsid w:val="00620B2D"/>
    <w:rsid w:val="0063608A"/>
    <w:rsid w:val="006369A0"/>
    <w:rsid w:val="006417E6"/>
    <w:rsid w:val="00643182"/>
    <w:rsid w:val="00657B5F"/>
    <w:rsid w:val="00673897"/>
    <w:rsid w:val="0067741B"/>
    <w:rsid w:val="006941BC"/>
    <w:rsid w:val="006A0B3C"/>
    <w:rsid w:val="006A5700"/>
    <w:rsid w:val="006B4428"/>
    <w:rsid w:val="006B6146"/>
    <w:rsid w:val="006C6089"/>
    <w:rsid w:val="006D00C5"/>
    <w:rsid w:val="006E191E"/>
    <w:rsid w:val="006E238A"/>
    <w:rsid w:val="006E7A93"/>
    <w:rsid w:val="00703669"/>
    <w:rsid w:val="00716C09"/>
    <w:rsid w:val="00733A5F"/>
    <w:rsid w:val="0073584A"/>
    <w:rsid w:val="007368B2"/>
    <w:rsid w:val="0073741F"/>
    <w:rsid w:val="0074317A"/>
    <w:rsid w:val="00745AFC"/>
    <w:rsid w:val="007474BF"/>
    <w:rsid w:val="00750054"/>
    <w:rsid w:val="007567C8"/>
    <w:rsid w:val="00776A4C"/>
    <w:rsid w:val="00777187"/>
    <w:rsid w:val="00777586"/>
    <w:rsid w:val="00785F38"/>
    <w:rsid w:val="0079610F"/>
    <w:rsid w:val="007A096C"/>
    <w:rsid w:val="007C2B70"/>
    <w:rsid w:val="007C439D"/>
    <w:rsid w:val="007D43BB"/>
    <w:rsid w:val="007E1391"/>
    <w:rsid w:val="007F313D"/>
    <w:rsid w:val="0081786F"/>
    <w:rsid w:val="00817B96"/>
    <w:rsid w:val="00824B82"/>
    <w:rsid w:val="00827A78"/>
    <w:rsid w:val="00830563"/>
    <w:rsid w:val="00851A73"/>
    <w:rsid w:val="008577BC"/>
    <w:rsid w:val="0086193E"/>
    <w:rsid w:val="008848E1"/>
    <w:rsid w:val="00885358"/>
    <w:rsid w:val="00893402"/>
    <w:rsid w:val="00894608"/>
    <w:rsid w:val="00897D78"/>
    <w:rsid w:val="008C1587"/>
    <w:rsid w:val="008D01D3"/>
    <w:rsid w:val="008D34B7"/>
    <w:rsid w:val="008D55A8"/>
    <w:rsid w:val="008F68FD"/>
    <w:rsid w:val="009335ED"/>
    <w:rsid w:val="009414AD"/>
    <w:rsid w:val="00942118"/>
    <w:rsid w:val="00953CB4"/>
    <w:rsid w:val="00960B9D"/>
    <w:rsid w:val="009815B4"/>
    <w:rsid w:val="009968FF"/>
    <w:rsid w:val="009A4F91"/>
    <w:rsid w:val="009A66AF"/>
    <w:rsid w:val="009B6D93"/>
    <w:rsid w:val="009C4971"/>
    <w:rsid w:val="009E21C8"/>
    <w:rsid w:val="009F5B9E"/>
    <w:rsid w:val="00A00712"/>
    <w:rsid w:val="00A10E2F"/>
    <w:rsid w:val="00A446EE"/>
    <w:rsid w:val="00A50908"/>
    <w:rsid w:val="00A55A74"/>
    <w:rsid w:val="00A722D2"/>
    <w:rsid w:val="00A72976"/>
    <w:rsid w:val="00A753B4"/>
    <w:rsid w:val="00A82B53"/>
    <w:rsid w:val="00A87F7A"/>
    <w:rsid w:val="00AA05AD"/>
    <w:rsid w:val="00AA2FE8"/>
    <w:rsid w:val="00AF4B27"/>
    <w:rsid w:val="00B06039"/>
    <w:rsid w:val="00B35147"/>
    <w:rsid w:val="00B522DE"/>
    <w:rsid w:val="00B65A69"/>
    <w:rsid w:val="00B946AE"/>
    <w:rsid w:val="00BA729E"/>
    <w:rsid w:val="00BB0DA6"/>
    <w:rsid w:val="00BB7354"/>
    <w:rsid w:val="00BD10CA"/>
    <w:rsid w:val="00BD4729"/>
    <w:rsid w:val="00BD6AAE"/>
    <w:rsid w:val="00BF0215"/>
    <w:rsid w:val="00BF473C"/>
    <w:rsid w:val="00BF6153"/>
    <w:rsid w:val="00BF66E8"/>
    <w:rsid w:val="00C031CD"/>
    <w:rsid w:val="00C24541"/>
    <w:rsid w:val="00C323A1"/>
    <w:rsid w:val="00C379AA"/>
    <w:rsid w:val="00C44F16"/>
    <w:rsid w:val="00C52C86"/>
    <w:rsid w:val="00C54995"/>
    <w:rsid w:val="00C73A39"/>
    <w:rsid w:val="00C74132"/>
    <w:rsid w:val="00C90734"/>
    <w:rsid w:val="00C911D2"/>
    <w:rsid w:val="00C95A95"/>
    <w:rsid w:val="00CA4D53"/>
    <w:rsid w:val="00CA736F"/>
    <w:rsid w:val="00CB1CC8"/>
    <w:rsid w:val="00CE3305"/>
    <w:rsid w:val="00D0351A"/>
    <w:rsid w:val="00D03FDE"/>
    <w:rsid w:val="00D12CA7"/>
    <w:rsid w:val="00D16542"/>
    <w:rsid w:val="00D20CEC"/>
    <w:rsid w:val="00D23473"/>
    <w:rsid w:val="00D327AA"/>
    <w:rsid w:val="00D328C9"/>
    <w:rsid w:val="00D40C20"/>
    <w:rsid w:val="00D430A9"/>
    <w:rsid w:val="00D431B3"/>
    <w:rsid w:val="00D52D3E"/>
    <w:rsid w:val="00D53008"/>
    <w:rsid w:val="00D74EF3"/>
    <w:rsid w:val="00DA6AAB"/>
    <w:rsid w:val="00DC6DAC"/>
    <w:rsid w:val="00DD2717"/>
    <w:rsid w:val="00DE4D1A"/>
    <w:rsid w:val="00DF3B4B"/>
    <w:rsid w:val="00E00BD9"/>
    <w:rsid w:val="00E119AF"/>
    <w:rsid w:val="00E11FAF"/>
    <w:rsid w:val="00E12E61"/>
    <w:rsid w:val="00E27C52"/>
    <w:rsid w:val="00E61F16"/>
    <w:rsid w:val="00E64338"/>
    <w:rsid w:val="00E67E2B"/>
    <w:rsid w:val="00EA1BE2"/>
    <w:rsid w:val="00EC4FE2"/>
    <w:rsid w:val="00ED59D3"/>
    <w:rsid w:val="00EE0955"/>
    <w:rsid w:val="00EE5D2B"/>
    <w:rsid w:val="00EE70A8"/>
    <w:rsid w:val="00EF3BD8"/>
    <w:rsid w:val="00F12630"/>
    <w:rsid w:val="00F13C92"/>
    <w:rsid w:val="00F14C36"/>
    <w:rsid w:val="00F231F8"/>
    <w:rsid w:val="00F46601"/>
    <w:rsid w:val="00F6025B"/>
    <w:rsid w:val="00F66066"/>
    <w:rsid w:val="00F74775"/>
    <w:rsid w:val="00F9519A"/>
    <w:rsid w:val="00F96AD6"/>
    <w:rsid w:val="00FA2D33"/>
    <w:rsid w:val="00FB51BA"/>
    <w:rsid w:val="00FB7824"/>
    <w:rsid w:val="00FC3A07"/>
    <w:rsid w:val="00FC3C60"/>
    <w:rsid w:val="00FD1169"/>
    <w:rsid w:val="00FD1BBA"/>
    <w:rsid w:val="00FD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104E27"/>
  <w15:chartTrackingRefBased/>
  <w15:docId w15:val="{C1705538-F0C7-43A4-B5FC-D006E900D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  <w:lang w:val="hr-HR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1E42B7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D165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76C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043DB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aze\Desktop\Tehni&#269;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Tehnička_dokumentacija</Template>
  <TotalTime>5</TotalTime>
  <Pages>12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Development Case</vt:lpstr>
    </vt:vector>
  </TitlesOfParts>
  <Company>&lt;Company Name&gt;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Dražen Pešut</dc:creator>
  <cp:keywords/>
  <dc:description/>
  <cp:lastModifiedBy>Dražen Pešut</cp:lastModifiedBy>
  <cp:revision>2</cp:revision>
  <cp:lastPrinted>2005-03-17T14:40:00Z</cp:lastPrinted>
  <dcterms:created xsi:type="dcterms:W3CDTF">2025-05-31T15:55:00Z</dcterms:created>
  <dcterms:modified xsi:type="dcterms:W3CDTF">2025-05-31T15:55:00Z</dcterms:modified>
</cp:coreProperties>
</file>